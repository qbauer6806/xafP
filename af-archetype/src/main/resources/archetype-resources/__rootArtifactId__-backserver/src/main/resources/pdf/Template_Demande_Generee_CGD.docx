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19D6" w:rsidRPr="00DC1FF7" w:rsidRDefault="002B19D6" w:rsidP="00026265">
      <w:pPr>
        <w:widowControl w:val="0"/>
        <w:tabs>
          <w:tab w:val="left" w:pos="0"/>
        </w:tabs>
        <w:autoSpaceDE w:val="0"/>
        <w:autoSpaceDN w:val="0"/>
        <w:adjustRightInd w:val="0"/>
        <w:ind w:left="-993" w:right="-108"/>
        <w:rPr>
          <w:sz w:val="22"/>
          <w:szCs w:val="22"/>
        </w:rPr>
      </w:pPr>
    </w:p>
    <w:p w:rsidR="002B19D6" w:rsidRPr="00DC1FF7" w:rsidRDefault="002B19D6">
      <w:pPr>
        <w:widowControl w:val="0"/>
        <w:autoSpaceDE w:val="0"/>
        <w:autoSpaceDN w:val="0"/>
        <w:adjustRightInd w:val="0"/>
        <w:ind w:left="-993" w:right="-710"/>
        <w:rPr>
          <w:sz w:val="22"/>
          <w:szCs w:val="22"/>
        </w:rPr>
      </w:pPr>
    </w:p>
    <w:tbl>
      <w:tblPr>
        <w:tblStyle w:val="Grilledutableau"/>
        <w:tblW w:w="1105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57"/>
      </w:tblGrid>
      <w:tr w:rsidR="00B4581C" w:rsidRPr="00DC1FF7" w:rsidTr="004C4363">
        <w:trPr>
          <w:jc w:val="center"/>
        </w:trPr>
        <w:tc>
          <w:tcPr>
            <w:tcW w:w="11057" w:type="dxa"/>
          </w:tcPr>
          <w:tbl>
            <w:tblPr>
              <w:tblStyle w:val="Grilledutableau"/>
              <w:tblW w:w="10631" w:type="dxa"/>
              <w:tblBorders>
                <w:top w:val="single" w:sz="12" w:space="0" w:color="C00000"/>
                <w:left w:val="single" w:sz="12" w:space="0" w:color="C00000"/>
                <w:bottom w:val="single" w:sz="12" w:space="0" w:color="C00000"/>
                <w:right w:val="single" w:sz="12" w:space="0" w:color="C00000"/>
                <w:insideH w:val="none" w:sz="0" w:space="0" w:color="auto"/>
                <w:insideV w:val="none" w:sz="0" w:space="0" w:color="auto"/>
              </w:tblBorders>
              <w:shd w:val="clear" w:color="auto" w:fill="D9D9D9" w:themeFill="background1" w:themeFillShade="D9"/>
              <w:tblLayout w:type="fixed"/>
              <w:tblLook w:val="04A0" w:firstRow="1" w:lastRow="0" w:firstColumn="1" w:lastColumn="0" w:noHBand="0" w:noVBand="1"/>
            </w:tblPr>
            <w:tblGrid>
              <w:gridCol w:w="10631"/>
            </w:tblGrid>
            <w:tr w:rsidR="00B4581C" w:rsidRPr="00DC1FF7" w:rsidTr="00620B2B">
              <w:tc>
                <w:tcPr>
                  <w:tcW w:w="11042" w:type="dxa"/>
                  <w:shd w:val="clear" w:color="auto" w:fill="D9D9D9" w:themeFill="background1" w:themeFillShade="D9"/>
                  <w:tcMar>
                    <w:top w:w="28" w:type="dxa"/>
                    <w:bottom w:w="28" w:type="dxa"/>
                  </w:tcMar>
                </w:tcPr>
                <w:p w:rsidR="00B4581C" w:rsidRPr="00DC1FF7" w:rsidRDefault="003D123B" w:rsidP="00450532">
                  <w:pPr>
                    <w:jc w:val="center"/>
                    <w:rPr>
                      <w:b/>
                      <w:sz w:val="22"/>
                      <w:szCs w:val="22"/>
                    </w:rPr>
                  </w:pPr>
                  <w:r w:rsidRPr="00DC1FF7">
                    <w:rPr>
                      <w:b/>
                      <w:sz w:val="22"/>
                      <w:szCs w:val="22"/>
                    </w:rPr>
                    <w:t>DEMANDE D’AIDE DE L’</w:t>
                  </w:r>
                  <w:r w:rsidR="00061928" w:rsidRPr="00DC1FF7">
                    <w:rPr>
                      <w:b/>
                      <w:sz w:val="22"/>
                      <w:szCs w:val="22"/>
                    </w:rPr>
                    <w:t>É</w:t>
                  </w:r>
                  <w:r w:rsidRPr="00DC1FF7">
                    <w:rPr>
                      <w:b/>
                      <w:sz w:val="22"/>
                      <w:szCs w:val="22"/>
                    </w:rPr>
                    <w:t>TAT POUR UN V</w:t>
                  </w:r>
                  <w:r w:rsidR="00061928" w:rsidRPr="00DC1FF7">
                    <w:rPr>
                      <w:b/>
                      <w:sz w:val="22"/>
                      <w:szCs w:val="22"/>
                    </w:rPr>
                    <w:t>É</w:t>
                  </w:r>
                  <w:r w:rsidRPr="00DC1FF7">
                    <w:rPr>
                      <w:b/>
                      <w:sz w:val="22"/>
                      <w:szCs w:val="22"/>
                    </w:rPr>
                    <w:t xml:space="preserve">HICULE </w:t>
                  </w:r>
                </w:p>
                <w:p w:rsidR="003D123B" w:rsidRPr="00DC1FF7" w:rsidRDefault="00061928" w:rsidP="00064F3A">
                  <w:pPr>
                    <w:jc w:val="center"/>
                    <w:rPr>
                      <w:b/>
                      <w:sz w:val="22"/>
                      <w:szCs w:val="22"/>
                    </w:rPr>
                  </w:pPr>
                  <w:r w:rsidRPr="00DC1FF7">
                    <w:rPr>
                      <w:b/>
                      <w:sz w:val="22"/>
                      <w:szCs w:val="22"/>
                    </w:rPr>
                    <w:t>É</w:t>
                  </w:r>
                  <w:r w:rsidR="003D123B" w:rsidRPr="00DC1FF7">
                    <w:rPr>
                      <w:b/>
                      <w:sz w:val="22"/>
                      <w:szCs w:val="22"/>
                    </w:rPr>
                    <w:t>L</w:t>
                  </w:r>
                  <w:r w:rsidR="00DA13B6" w:rsidRPr="00DC1FF7">
                    <w:rPr>
                      <w:b/>
                      <w:sz w:val="22"/>
                      <w:szCs w:val="22"/>
                    </w:rPr>
                    <w:t>E</w:t>
                  </w:r>
                  <w:r w:rsidR="003D123B" w:rsidRPr="00DC1FF7">
                    <w:rPr>
                      <w:b/>
                      <w:sz w:val="22"/>
                      <w:szCs w:val="22"/>
                    </w:rPr>
                    <w:t xml:space="preserve">CTRIQUE OU HYBRIDE </w:t>
                  </w:r>
                  <w:r w:rsidRPr="00DC1FF7">
                    <w:rPr>
                      <w:b/>
                      <w:sz w:val="22"/>
                      <w:szCs w:val="22"/>
                    </w:rPr>
                    <w:t>É</w:t>
                  </w:r>
                  <w:r w:rsidR="003D123B" w:rsidRPr="00DC1FF7">
                    <w:rPr>
                      <w:b/>
                      <w:sz w:val="22"/>
                      <w:szCs w:val="22"/>
                    </w:rPr>
                    <w:t>L</w:t>
                  </w:r>
                  <w:r w:rsidR="00DA13B6" w:rsidRPr="00DC1FF7">
                    <w:rPr>
                      <w:b/>
                      <w:sz w:val="22"/>
                      <w:szCs w:val="22"/>
                    </w:rPr>
                    <w:t>E</w:t>
                  </w:r>
                  <w:r w:rsidR="003D123B" w:rsidRPr="00DC1FF7">
                    <w:rPr>
                      <w:b/>
                      <w:sz w:val="22"/>
                      <w:szCs w:val="22"/>
                    </w:rPr>
                    <w:t xml:space="preserve">CTRIQUE ESSENCE AVEC DES </w:t>
                  </w:r>
                  <w:r w:rsidR="00C16F31" w:rsidRPr="00DC1FF7">
                    <w:rPr>
                      <w:b/>
                      <w:sz w:val="22"/>
                      <w:szCs w:val="22"/>
                    </w:rPr>
                    <w:t>É</w:t>
                  </w:r>
                  <w:r w:rsidR="003D123B" w:rsidRPr="00DC1FF7">
                    <w:rPr>
                      <w:b/>
                      <w:sz w:val="22"/>
                      <w:szCs w:val="22"/>
                    </w:rPr>
                    <w:t xml:space="preserve">MISSIONS </w:t>
                  </w:r>
                  <w:r w:rsidR="00064F3A">
                    <w:rPr>
                      <w:b/>
                      <w:sz w:val="22"/>
                      <w:szCs w:val="22"/>
                    </w:rPr>
                    <w:t>&lt;=</w:t>
                  </w:r>
                  <w:r w:rsidR="003D123B" w:rsidRPr="00DC1FF7">
                    <w:rPr>
                      <w:b/>
                      <w:sz w:val="22"/>
                      <w:szCs w:val="22"/>
                    </w:rPr>
                    <w:t xml:space="preserve"> 110 g/km de CO²</w:t>
                  </w:r>
                </w:p>
              </w:tc>
            </w:tr>
          </w:tbl>
          <w:p w:rsidR="00B4581C" w:rsidRPr="00DC1FF7" w:rsidRDefault="00B4581C" w:rsidP="0047185C">
            <w:pPr>
              <w:tabs>
                <w:tab w:val="left" w:pos="6420"/>
              </w:tabs>
              <w:rPr>
                <w:sz w:val="22"/>
                <w:szCs w:val="22"/>
              </w:rPr>
            </w:pPr>
          </w:p>
        </w:tc>
      </w:tr>
      <w:tr w:rsidR="00B93120" w:rsidRPr="00DC1FF7" w:rsidTr="004C4363">
        <w:trPr>
          <w:jc w:val="center"/>
        </w:trPr>
        <w:tc>
          <w:tcPr>
            <w:tcW w:w="11057" w:type="dxa"/>
          </w:tcPr>
          <w:tbl>
            <w:tblPr>
              <w:tblStyle w:val="Grilledutableau"/>
              <w:tblW w:w="10631" w:type="dxa"/>
              <w:tblBorders>
                <w:top w:val="single" w:sz="12" w:space="0" w:color="A6A6A6" w:themeColor="background1" w:themeShade="A6"/>
                <w:left w:val="single" w:sz="12" w:space="0" w:color="A6A6A6" w:themeColor="background1" w:themeShade="A6"/>
                <w:bottom w:val="single" w:sz="12" w:space="0" w:color="A6A6A6" w:themeColor="background1" w:themeShade="A6"/>
                <w:right w:val="single" w:sz="12" w:space="0" w:color="A6A6A6" w:themeColor="background1" w:themeShade="A6"/>
                <w:insideH w:val="single" w:sz="12" w:space="0" w:color="A6A6A6" w:themeColor="background1" w:themeShade="A6"/>
                <w:insideV w:val="single" w:sz="12" w:space="0" w:color="A6A6A6" w:themeColor="background1" w:themeShade="A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631"/>
            </w:tblGrid>
            <w:tr w:rsidR="00B93120" w:rsidRPr="00DC1FF7" w:rsidTr="00B16EF0">
              <w:tc>
                <w:tcPr>
                  <w:tcW w:w="11042" w:type="dxa"/>
                </w:tcPr>
                <w:p w:rsidR="00B93120" w:rsidRPr="00DC1FF7" w:rsidRDefault="00A16020" w:rsidP="00986094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  <w:r w:rsidRPr="00DC1FF7">
                    <w:rPr>
                      <w:color w:val="000000" w:themeColor="text1"/>
                      <w:sz w:val="22"/>
                      <w:szCs w:val="22"/>
                    </w:rPr>
                    <w:t xml:space="preserve">N° </w:t>
                  </w:r>
                  <w:r w:rsidR="00B93120" w:rsidRPr="00DC1FF7">
                    <w:rPr>
                      <w:color w:val="000000" w:themeColor="text1"/>
                      <w:sz w:val="22"/>
                      <w:szCs w:val="22"/>
                    </w:rPr>
                    <w:t xml:space="preserve">demande : </w:t>
                  </w:r>
                  <w:sdt>
                    <w:sdtPr>
                      <w:rPr>
                        <w:color w:val="000000" w:themeColor="text1"/>
                        <w:sz w:val="22"/>
                        <w:szCs w:val="22"/>
                      </w:rPr>
                      <w:id w:val="-1364745026"/>
                      <w:placeholder>
                        <w:docPart w:val="F50F888E20DF422FAE8CFE2677E80525"/>
                      </w:placeholder>
                      <w:showingPlcHdr/>
                      <w:dataBinding w:prefixMappings="xmlns:ns0='http://subveco.project' xmlns:ns1='http://www.w3.org/2001/XMLSchema-instance' " w:xpath="/ns0:demande[1]/ns0:numerodemande[1]" w:storeItemID="{B270F500-ED64-409E-84A5-8766C5230762}"/>
                      <w:text/>
                    </w:sdtPr>
                    <w:sdtEndPr/>
                    <w:sdtContent>
                      <w:r w:rsidR="00B93120" w:rsidRPr="00DC1FF7">
                        <w:rPr>
                          <w:rStyle w:val="Textedelespacerserv"/>
                          <w:sz w:val="22"/>
                          <w:szCs w:val="22"/>
                        </w:rPr>
                        <w:t xml:space="preserve"> </w:t>
                      </w:r>
                    </w:sdtContent>
                  </w:sdt>
                </w:p>
                <w:p w:rsidR="00B93120" w:rsidRPr="00DC1FF7" w:rsidRDefault="00B93120" w:rsidP="00986094">
                  <w:pPr>
                    <w:tabs>
                      <w:tab w:val="left" w:pos="6420"/>
                    </w:tabs>
                    <w:rPr>
                      <w:sz w:val="22"/>
                      <w:szCs w:val="22"/>
                    </w:rPr>
                  </w:pPr>
                  <w:r w:rsidRPr="00DC1FF7">
                    <w:rPr>
                      <w:color w:val="000000" w:themeColor="text1"/>
                      <w:sz w:val="22"/>
                      <w:szCs w:val="22"/>
                    </w:rPr>
                    <w:t xml:space="preserve">Date de la demande : </w:t>
                  </w:r>
                  <w:sdt>
                    <w:sdtPr>
                      <w:rPr>
                        <w:color w:val="000000" w:themeColor="text1"/>
                        <w:sz w:val="22"/>
                        <w:szCs w:val="22"/>
                      </w:rPr>
                      <w:id w:val="2038468146"/>
                      <w:placeholder>
                        <w:docPart w:val="3B59DBC6C2054860B598715BEC67CBAA"/>
                      </w:placeholder>
                      <w:showingPlcHdr/>
                      <w:dataBinding w:prefixMappings="xmlns:ns0='http://subveco.project' xmlns:ns1='http://www.w3.org/2001/XMLSchema-instance' " w:xpath="/ns0:demande[1]/ns0:datedemande[1]" w:storeItemID="{B270F500-ED64-409E-84A5-8766C5230762}"/>
                      <w:text/>
                    </w:sdtPr>
                    <w:sdtEndPr/>
                    <w:sdtContent>
                      <w:r w:rsidRPr="00DC1FF7">
                        <w:rPr>
                          <w:rStyle w:val="Textedelespacerserv"/>
                          <w:sz w:val="22"/>
                          <w:szCs w:val="22"/>
                        </w:rPr>
                        <w:t xml:space="preserve"> </w:t>
                      </w:r>
                    </w:sdtContent>
                  </w:sdt>
                </w:p>
              </w:tc>
            </w:tr>
          </w:tbl>
          <w:p w:rsidR="00B93120" w:rsidRPr="00DC1FF7" w:rsidRDefault="00B93120" w:rsidP="00B4581C">
            <w:pPr>
              <w:rPr>
                <w:color w:val="000000" w:themeColor="text1"/>
                <w:sz w:val="22"/>
                <w:szCs w:val="22"/>
              </w:rPr>
            </w:pPr>
          </w:p>
        </w:tc>
      </w:tr>
      <w:tr w:rsidR="00B4581C" w:rsidRPr="00DC1FF7" w:rsidTr="004C4363">
        <w:trPr>
          <w:jc w:val="center"/>
        </w:trPr>
        <w:tc>
          <w:tcPr>
            <w:tcW w:w="11057" w:type="dxa"/>
          </w:tcPr>
          <w:tbl>
            <w:tblPr>
              <w:tblStyle w:val="Grilledutableau"/>
              <w:tblW w:w="10631" w:type="dxa"/>
              <w:tblBorders>
                <w:top w:val="single" w:sz="12" w:space="0" w:color="A6A6A6" w:themeColor="background1" w:themeShade="A6"/>
                <w:left w:val="single" w:sz="12" w:space="0" w:color="A6A6A6" w:themeColor="background1" w:themeShade="A6"/>
                <w:bottom w:val="single" w:sz="12" w:space="0" w:color="A6A6A6" w:themeColor="background1" w:themeShade="A6"/>
                <w:right w:val="single" w:sz="12" w:space="0" w:color="A6A6A6" w:themeColor="background1" w:themeShade="A6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631"/>
            </w:tblGrid>
            <w:tr w:rsidR="00B93120" w:rsidRPr="00DC1FF7" w:rsidTr="009E4530">
              <w:tc>
                <w:tcPr>
                  <w:tcW w:w="11042" w:type="dxa"/>
                  <w:shd w:val="clear" w:color="auto" w:fill="auto"/>
                </w:tcPr>
                <w:p w:rsidR="00B93120" w:rsidRPr="00DC1FF7" w:rsidRDefault="00B93120" w:rsidP="00986094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  <w:r w:rsidRPr="00DC1FF7">
                    <w:rPr>
                      <w:color w:val="000000" w:themeColor="text1"/>
                      <w:sz w:val="22"/>
                      <w:szCs w:val="22"/>
                    </w:rPr>
                    <w:t xml:space="preserve">Titre : </w:t>
                  </w:r>
                  <w:sdt>
                    <w:sdtPr>
                      <w:rPr>
                        <w:color w:val="000000" w:themeColor="text1"/>
                        <w:sz w:val="22"/>
                        <w:szCs w:val="22"/>
                      </w:rPr>
                      <w:id w:val="-264704256"/>
                      <w:placeholder>
                        <w:docPart w:val="C70F064F18094BD997AE03E364C28591"/>
                      </w:placeholder>
                      <w:showingPlcHdr/>
                      <w:dataBinding w:prefixMappings="xmlns:ns0='http://subveco.project' xmlns:ns1='http://www.w3.org/2001/XMLSchema-instance' " w:xpath="/ns0:demande[1]/ns0:demandeur[1]/ns0:titre[1]" w:storeItemID="{B270F500-ED64-409E-84A5-8766C5230762}"/>
                      <w:text/>
                    </w:sdtPr>
                    <w:sdtEndPr/>
                    <w:sdtContent>
                      <w:r w:rsidRPr="00DC1FF7">
                        <w:rPr>
                          <w:rStyle w:val="Textedelespacerserv"/>
                          <w:sz w:val="22"/>
                          <w:szCs w:val="22"/>
                        </w:rPr>
                        <w:t xml:space="preserve"> </w:t>
                      </w:r>
                    </w:sdtContent>
                  </w:sdt>
                </w:p>
                <w:p w:rsidR="003C079E" w:rsidRPr="00DC1FF7" w:rsidRDefault="003C079E" w:rsidP="003C079E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  <w:r w:rsidRPr="00DC1FF7">
                    <w:rPr>
                      <w:color w:val="000000" w:themeColor="text1"/>
                      <w:sz w:val="22"/>
                      <w:szCs w:val="22"/>
                    </w:rPr>
                    <w:t xml:space="preserve">Nom (de jeune fille pour les dames) : </w:t>
                  </w:r>
                  <w:sdt>
                    <w:sdtPr>
                      <w:rPr>
                        <w:color w:val="000000" w:themeColor="text1"/>
                        <w:sz w:val="22"/>
                        <w:szCs w:val="22"/>
                      </w:rPr>
                      <w:id w:val="824622371"/>
                      <w:placeholder>
                        <w:docPart w:val="DDEC7962506A43389314D154565F9B16"/>
                      </w:placeholder>
                      <w:showingPlcHdr/>
                      <w:dataBinding w:prefixMappings="xmlns:ns0='http://subveco.project' xmlns:ns1='http://www.w3.org/2001/XMLSchema-instance' " w:xpath="/ns0:demande[1]/ns0:demandeur[1]/ns0:nom[1]" w:storeItemID="{B270F500-ED64-409E-84A5-8766C5230762}"/>
                      <w:text/>
                    </w:sdtPr>
                    <w:sdtEndPr/>
                    <w:sdtContent>
                      <w:r w:rsidRPr="00DC1FF7">
                        <w:rPr>
                          <w:rStyle w:val="Textedelespacerserv"/>
                          <w:sz w:val="22"/>
                          <w:szCs w:val="22"/>
                        </w:rPr>
                        <w:t xml:space="preserve"> </w:t>
                      </w:r>
                    </w:sdtContent>
                  </w:sdt>
                </w:p>
                <w:p w:rsidR="003C079E" w:rsidRPr="00DC1FF7" w:rsidRDefault="003C079E" w:rsidP="003C079E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  <w:r w:rsidRPr="00DC1FF7">
                    <w:rPr>
                      <w:color w:val="000000" w:themeColor="text1"/>
                      <w:sz w:val="22"/>
                      <w:szCs w:val="22"/>
                    </w:rPr>
                    <w:t xml:space="preserve">Prénom : </w:t>
                  </w:r>
                  <w:sdt>
                    <w:sdtPr>
                      <w:rPr>
                        <w:color w:val="000000" w:themeColor="text1"/>
                        <w:sz w:val="22"/>
                        <w:szCs w:val="22"/>
                      </w:rPr>
                      <w:id w:val="1002161710"/>
                      <w:placeholder>
                        <w:docPart w:val="96454E7A26C041B88E444136B5591A23"/>
                      </w:placeholder>
                      <w:showingPlcHdr/>
                      <w:dataBinding w:prefixMappings="xmlns:ns0='http://subveco.project' xmlns:ns1='http://www.w3.org/2001/XMLSchema-instance' " w:xpath="/ns0:demande[1]/ns0:demandeur[1]/ns0:prenom[1]" w:storeItemID="{B270F500-ED64-409E-84A5-8766C5230762}"/>
                      <w:text/>
                    </w:sdtPr>
                    <w:sdtEndPr/>
                    <w:sdtContent>
                      <w:r w:rsidRPr="00DC1FF7">
                        <w:rPr>
                          <w:rStyle w:val="Textedelespacerserv"/>
                          <w:sz w:val="22"/>
                          <w:szCs w:val="22"/>
                        </w:rPr>
                        <w:t xml:space="preserve"> </w:t>
                      </w:r>
                    </w:sdtContent>
                  </w:sdt>
                </w:p>
                <w:p w:rsidR="003C079E" w:rsidRPr="00DC1FF7" w:rsidRDefault="003C079E" w:rsidP="003C079E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  <w:r w:rsidRPr="00DC1FF7">
                    <w:rPr>
                      <w:color w:val="000000" w:themeColor="text1"/>
                      <w:sz w:val="22"/>
                      <w:szCs w:val="22"/>
                    </w:rPr>
                    <w:t xml:space="preserve">Nom d’usage ou raison sociale : </w:t>
                  </w:r>
                  <w:sdt>
                    <w:sdtPr>
                      <w:rPr>
                        <w:color w:val="000000" w:themeColor="text1"/>
                        <w:sz w:val="22"/>
                        <w:szCs w:val="22"/>
                      </w:rPr>
                      <w:id w:val="844367511"/>
                      <w:placeholder>
                        <w:docPart w:val="4493130566CC4A169C102F455EABDD1C"/>
                      </w:placeholder>
                      <w:dataBinding w:prefixMappings="xmlns:ns0='http://subveco.project' xmlns:ns1='http://www.w3.org/2001/XMLSchema-instance' " w:xpath="/ns0:demande[1]/ns0:demandeur[1]/ns0:raisonsocial[1]" w:storeItemID="{B270F500-ED64-409E-84A5-8766C5230762}"/>
                      <w:text/>
                    </w:sdtPr>
                    <w:sdtEndPr/>
                    <w:sdtContent>
                      <w:r w:rsidR="00E34473"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</w:sdtContent>
                  </w:sdt>
                </w:p>
                <w:p w:rsidR="003C079E" w:rsidRPr="00DC1FF7" w:rsidRDefault="003C079E" w:rsidP="003C079E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  <w:r w:rsidRPr="00DC1FF7">
                    <w:rPr>
                      <w:color w:val="000000" w:themeColor="text1"/>
                      <w:sz w:val="22"/>
                      <w:szCs w:val="22"/>
                    </w:rPr>
                    <w:t xml:space="preserve">Téléphone : </w:t>
                  </w:r>
                  <w:sdt>
                    <w:sdtPr>
                      <w:rPr>
                        <w:color w:val="000000" w:themeColor="text1"/>
                        <w:sz w:val="22"/>
                        <w:szCs w:val="22"/>
                      </w:rPr>
                      <w:id w:val="980660142"/>
                      <w:placeholder>
                        <w:docPart w:val="16C43475E2204A8F9B138A1013D9C3C7"/>
                      </w:placeholder>
                      <w:showingPlcHdr/>
                      <w:dataBinding w:prefixMappings="xmlns:ns0='http://subveco.project' xmlns:ns1='http://www.w3.org/2001/XMLSchema-instance' " w:xpath="/ns0:demande[1]/ns0:demandeur[1]/ns0:telephone[1]" w:storeItemID="{B270F500-ED64-409E-84A5-8766C5230762}"/>
                      <w:text/>
                    </w:sdtPr>
                    <w:sdtEndPr/>
                    <w:sdtContent>
                      <w:r w:rsidRPr="00DC1FF7">
                        <w:rPr>
                          <w:rStyle w:val="Textedelespacerserv"/>
                          <w:sz w:val="22"/>
                          <w:szCs w:val="22"/>
                        </w:rPr>
                        <w:t xml:space="preserve"> </w:t>
                      </w:r>
                    </w:sdtContent>
                  </w:sdt>
                </w:p>
                <w:p w:rsidR="00B93120" w:rsidRPr="00DC1FF7" w:rsidRDefault="00B93120" w:rsidP="00986094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  <w:r w:rsidRPr="00DC1FF7">
                    <w:rPr>
                      <w:color w:val="000000" w:themeColor="text1"/>
                      <w:sz w:val="22"/>
                      <w:szCs w:val="22"/>
                    </w:rPr>
                    <w:t xml:space="preserve">Mail : </w:t>
                  </w:r>
                  <w:sdt>
                    <w:sdtPr>
                      <w:rPr>
                        <w:color w:val="000000" w:themeColor="text1"/>
                        <w:sz w:val="22"/>
                        <w:szCs w:val="22"/>
                      </w:rPr>
                      <w:id w:val="-111679518"/>
                      <w:placeholder>
                        <w:docPart w:val="C319CEA2F1534B4A8C613C0494067575"/>
                      </w:placeholder>
                      <w:showingPlcHdr/>
                      <w:dataBinding w:prefixMappings="xmlns:ns0='http://subveco.project' xmlns:ns1='http://www.w3.org/2001/XMLSchema-instance' " w:xpath="/ns0:demande[1]/ns0:demandeur[1]/ns0:mail[1]" w:storeItemID="{B270F500-ED64-409E-84A5-8766C5230762}"/>
                      <w:text/>
                    </w:sdtPr>
                    <w:sdtEndPr/>
                    <w:sdtContent>
                      <w:r w:rsidRPr="00DC1FF7">
                        <w:rPr>
                          <w:rStyle w:val="Textedelespacerserv"/>
                          <w:sz w:val="22"/>
                          <w:szCs w:val="22"/>
                        </w:rPr>
                        <w:t xml:space="preserve"> </w:t>
                      </w:r>
                    </w:sdtContent>
                  </w:sdt>
                </w:p>
                <w:p w:rsidR="00B93120" w:rsidRPr="00DC1FF7" w:rsidRDefault="00B93120" w:rsidP="00986094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  <w:r w:rsidRPr="00DC1FF7">
                    <w:rPr>
                      <w:color w:val="000000" w:themeColor="text1"/>
                      <w:sz w:val="22"/>
                      <w:szCs w:val="22"/>
                    </w:rPr>
                    <w:t xml:space="preserve">Adresse : </w:t>
                  </w:r>
                  <w:sdt>
                    <w:sdtPr>
                      <w:rPr>
                        <w:color w:val="000000" w:themeColor="text1"/>
                        <w:sz w:val="22"/>
                        <w:szCs w:val="22"/>
                      </w:rPr>
                      <w:id w:val="648788935"/>
                      <w:placeholder>
                        <w:docPart w:val="602D8945F64C42D7BF68A22FF9329B80"/>
                      </w:placeholder>
                      <w:showingPlcHdr/>
                      <w:dataBinding w:prefixMappings="xmlns:ns0='http://subveco.project' xmlns:ns1='http://www.w3.org/2001/XMLSchema-instance' " w:xpath="/ns0:demande[1]/ns0:demandeur[1]/ns0:adresse[1]" w:storeItemID="{B270F500-ED64-409E-84A5-8766C5230762}"/>
                      <w:text/>
                    </w:sdtPr>
                    <w:sdtEndPr/>
                    <w:sdtContent>
                      <w:r w:rsidRPr="00DC1FF7">
                        <w:rPr>
                          <w:rStyle w:val="Textedelespacerserv"/>
                          <w:sz w:val="22"/>
                          <w:szCs w:val="22"/>
                        </w:rPr>
                        <w:t xml:space="preserve"> </w:t>
                      </w:r>
                    </w:sdtContent>
                  </w:sdt>
                </w:p>
                <w:p w:rsidR="00B93120" w:rsidRPr="00DC1FF7" w:rsidRDefault="00B93120" w:rsidP="00986094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  <w:r w:rsidRPr="00DC1FF7">
                    <w:rPr>
                      <w:color w:val="000000" w:themeColor="text1"/>
                      <w:sz w:val="22"/>
                      <w:szCs w:val="22"/>
                    </w:rPr>
                    <w:t xml:space="preserve">Code postale : </w:t>
                  </w:r>
                  <w:sdt>
                    <w:sdtPr>
                      <w:rPr>
                        <w:color w:val="000000" w:themeColor="text1"/>
                        <w:sz w:val="22"/>
                        <w:szCs w:val="22"/>
                      </w:rPr>
                      <w:id w:val="870111442"/>
                      <w:placeholder>
                        <w:docPart w:val="7EE8E9285F804B928CDF7DB8F1983FAF"/>
                      </w:placeholder>
                      <w:showingPlcHdr/>
                      <w:dataBinding w:prefixMappings="xmlns:ns0='http://subveco.project' xmlns:ns1='http://www.w3.org/2001/XMLSchema-instance' " w:xpath="/ns0:demande[1]/ns0:demandeur[1]/ns0:codepostal[1]" w:storeItemID="{B270F500-ED64-409E-84A5-8766C5230762}"/>
                      <w:text/>
                    </w:sdtPr>
                    <w:sdtEndPr/>
                    <w:sdtContent>
                      <w:r w:rsidRPr="00DC1FF7">
                        <w:rPr>
                          <w:rStyle w:val="Textedelespacerserv"/>
                          <w:sz w:val="22"/>
                          <w:szCs w:val="22"/>
                        </w:rPr>
                        <w:t xml:space="preserve"> </w:t>
                      </w:r>
                    </w:sdtContent>
                  </w:sdt>
                </w:p>
                <w:p w:rsidR="00B93120" w:rsidRPr="00DC1FF7" w:rsidRDefault="00B93120" w:rsidP="00986094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  <w:r w:rsidRPr="00DC1FF7">
                    <w:rPr>
                      <w:color w:val="000000" w:themeColor="text1"/>
                      <w:sz w:val="22"/>
                      <w:szCs w:val="22"/>
                    </w:rPr>
                    <w:t xml:space="preserve">Ville : </w:t>
                  </w:r>
                  <w:sdt>
                    <w:sdtPr>
                      <w:rPr>
                        <w:color w:val="000000" w:themeColor="text1"/>
                        <w:sz w:val="22"/>
                        <w:szCs w:val="22"/>
                      </w:rPr>
                      <w:id w:val="1566753058"/>
                      <w:placeholder>
                        <w:docPart w:val="85EEB9C147C944A88B6E88571754D10A"/>
                      </w:placeholder>
                      <w:showingPlcHdr/>
                      <w:dataBinding w:prefixMappings="xmlns:ns0='http://subveco.project' xmlns:ns1='http://www.w3.org/2001/XMLSchema-instance' " w:xpath="/ns0:demande[1]/ns0:demandeur[1]/ns0:vile[1]" w:storeItemID="{B270F500-ED64-409E-84A5-8766C5230762}"/>
                      <w:text/>
                    </w:sdtPr>
                    <w:sdtEndPr/>
                    <w:sdtContent>
                      <w:r w:rsidRPr="00DC1FF7">
                        <w:rPr>
                          <w:rStyle w:val="Textedelespacerserv"/>
                          <w:sz w:val="22"/>
                          <w:szCs w:val="22"/>
                        </w:rPr>
                        <w:t xml:space="preserve"> </w:t>
                      </w:r>
                    </w:sdtContent>
                  </w:sdt>
                </w:p>
                <w:p w:rsidR="00B93120" w:rsidRPr="00DC1FF7" w:rsidRDefault="00B93120" w:rsidP="00986094">
                  <w:pPr>
                    <w:tabs>
                      <w:tab w:val="left" w:pos="6420"/>
                    </w:tabs>
                    <w:rPr>
                      <w:sz w:val="22"/>
                      <w:szCs w:val="22"/>
                    </w:rPr>
                  </w:pPr>
                  <w:r w:rsidRPr="00DC1FF7">
                    <w:rPr>
                      <w:color w:val="000000" w:themeColor="text1"/>
                      <w:sz w:val="22"/>
                      <w:szCs w:val="22"/>
                    </w:rPr>
                    <w:t xml:space="preserve">Pays : </w:t>
                  </w:r>
                  <w:sdt>
                    <w:sdtPr>
                      <w:rPr>
                        <w:color w:val="000000" w:themeColor="text1"/>
                        <w:sz w:val="22"/>
                        <w:szCs w:val="22"/>
                      </w:rPr>
                      <w:id w:val="-1954849072"/>
                      <w:placeholder>
                        <w:docPart w:val="E2B7F518F2F64589AF49132E1CB0D4FC"/>
                      </w:placeholder>
                      <w:showingPlcHdr/>
                      <w:dataBinding w:prefixMappings="xmlns:ns0='http://subveco.project' xmlns:ns1='http://www.w3.org/2001/XMLSchema-instance' " w:xpath="/ns0:demande[1]/ns0:demandeur[1]/ns0:pays[1]" w:storeItemID="{B270F500-ED64-409E-84A5-8766C5230762}"/>
                      <w:text/>
                    </w:sdtPr>
                    <w:sdtEndPr/>
                    <w:sdtContent>
                      <w:r w:rsidRPr="00DC1FF7">
                        <w:rPr>
                          <w:rStyle w:val="Textedelespacerserv"/>
                          <w:sz w:val="22"/>
                          <w:szCs w:val="22"/>
                        </w:rPr>
                        <w:t xml:space="preserve"> </w:t>
                      </w:r>
                    </w:sdtContent>
                  </w:sdt>
                </w:p>
              </w:tc>
            </w:tr>
          </w:tbl>
          <w:p w:rsidR="00B4581C" w:rsidRPr="00DC1FF7" w:rsidRDefault="00B4581C" w:rsidP="00B4581C">
            <w:pPr>
              <w:tabs>
                <w:tab w:val="left" w:pos="6420"/>
              </w:tabs>
              <w:rPr>
                <w:sz w:val="22"/>
                <w:szCs w:val="22"/>
              </w:rPr>
            </w:pPr>
          </w:p>
        </w:tc>
      </w:tr>
      <w:tr w:rsidR="00B4581C" w:rsidRPr="00DC1FF7" w:rsidTr="004C4363">
        <w:trPr>
          <w:jc w:val="center"/>
        </w:trPr>
        <w:tc>
          <w:tcPr>
            <w:tcW w:w="11057" w:type="dxa"/>
          </w:tcPr>
          <w:tbl>
            <w:tblPr>
              <w:tblStyle w:val="Grilledutableau"/>
              <w:tblW w:w="10631" w:type="dxa"/>
              <w:tblLayout w:type="fixed"/>
              <w:tblLook w:val="04A0" w:firstRow="1" w:lastRow="0" w:firstColumn="1" w:lastColumn="0" w:noHBand="0" w:noVBand="1"/>
            </w:tblPr>
            <w:tblGrid>
              <w:gridCol w:w="10631"/>
            </w:tblGrid>
            <w:tr w:rsidR="00B93120" w:rsidRPr="00DC1FF7" w:rsidTr="00B16EF0">
              <w:tc>
                <w:tcPr>
                  <w:tcW w:w="11042" w:type="dxa"/>
                  <w:tcBorders>
                    <w:top w:val="single" w:sz="12" w:space="0" w:color="A6A6A6" w:themeColor="background1" w:themeShade="A6"/>
                    <w:left w:val="single" w:sz="12" w:space="0" w:color="A6A6A6" w:themeColor="background1" w:themeShade="A6"/>
                    <w:bottom w:val="single" w:sz="12" w:space="0" w:color="A6A6A6" w:themeColor="background1" w:themeShade="A6"/>
                    <w:right w:val="single" w:sz="12" w:space="0" w:color="A6A6A6" w:themeColor="background1" w:themeShade="A6"/>
                  </w:tcBorders>
                  <w:shd w:val="clear" w:color="auto" w:fill="FFFFFF" w:themeFill="background1"/>
                </w:tcPr>
                <w:p w:rsidR="00B93120" w:rsidRPr="00DC1FF7" w:rsidRDefault="00B93120" w:rsidP="00986094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  <w:r w:rsidRPr="00DC1FF7">
                    <w:rPr>
                      <w:color w:val="000000" w:themeColor="text1"/>
                      <w:sz w:val="22"/>
                      <w:szCs w:val="22"/>
                    </w:rPr>
                    <w:t xml:space="preserve">N° d’immatriculation : </w:t>
                  </w:r>
                  <w:sdt>
                    <w:sdtPr>
                      <w:rPr>
                        <w:color w:val="000000" w:themeColor="text1"/>
                        <w:sz w:val="22"/>
                        <w:szCs w:val="22"/>
                      </w:rPr>
                      <w:id w:val="-147284369"/>
                      <w:placeholder>
                        <w:docPart w:val="B9DA588690B744158D4E4D2B51374BDA"/>
                      </w:placeholder>
                      <w:dataBinding w:prefixMappings="xmlns:ns0='http://subveco.project' xmlns:ns1='http://www.w3.org/2001/XMLSchema-instance' " w:xpath="/ns0:demande[1]/ns0:vehicule[1]/ns0:immat[1]" w:storeItemID="{B270F500-ED64-409E-84A5-8766C5230762}"/>
                      <w:text/>
                    </w:sdtPr>
                    <w:sdtEndPr/>
                    <w:sdtContent>
                      <w:r w:rsidR="00E34473"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</w:sdtContent>
                  </w:sdt>
                </w:p>
                <w:p w:rsidR="00B93120" w:rsidRPr="00DC1FF7" w:rsidRDefault="00B93120" w:rsidP="00986094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  <w:r w:rsidRPr="00DC1FF7">
                    <w:rPr>
                      <w:color w:val="000000" w:themeColor="text1"/>
                      <w:sz w:val="22"/>
                      <w:szCs w:val="22"/>
                    </w:rPr>
                    <w:t xml:space="preserve">Marque : </w:t>
                  </w:r>
                  <w:sdt>
                    <w:sdtPr>
                      <w:rPr>
                        <w:color w:val="000000" w:themeColor="text1"/>
                        <w:sz w:val="22"/>
                        <w:szCs w:val="22"/>
                      </w:rPr>
                      <w:id w:val="2057036019"/>
                      <w:placeholder>
                        <w:docPart w:val="B5829AC1044442059543BCF879B6A3FC"/>
                      </w:placeholder>
                      <w:dataBinding w:prefixMappings="xmlns:ns0='http://subveco.project' xmlns:ns1='http://www.w3.org/2001/XMLSchema-instance' " w:xpath="/ns0:demande[1]/ns0:vehicule[1]/ns0:marque[1]" w:storeItemID="{B270F500-ED64-409E-84A5-8766C5230762}"/>
                      <w:text/>
                    </w:sdtPr>
                    <w:sdtEndPr/>
                    <w:sdtContent>
                      <w:r w:rsidR="00E34473"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</w:sdtContent>
                  </w:sdt>
                </w:p>
                <w:p w:rsidR="00B93120" w:rsidRPr="00DC1FF7" w:rsidRDefault="00B93120" w:rsidP="00986094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  <w:r w:rsidRPr="00DC1FF7">
                    <w:rPr>
                      <w:color w:val="000000" w:themeColor="text1"/>
                      <w:sz w:val="22"/>
                      <w:szCs w:val="22"/>
                    </w:rPr>
                    <w:t xml:space="preserve">Genre : </w:t>
                  </w:r>
                  <w:sdt>
                    <w:sdtPr>
                      <w:rPr>
                        <w:color w:val="000000" w:themeColor="text1"/>
                        <w:sz w:val="22"/>
                        <w:szCs w:val="22"/>
                      </w:rPr>
                      <w:id w:val="1079714653"/>
                      <w:placeholder>
                        <w:docPart w:val="998D5A2B998A4DC19862DB29736E694F"/>
                      </w:placeholder>
                      <w:dataBinding w:prefixMappings="xmlns:ns0='http://subveco.project' xmlns:ns1='http://www.w3.org/2001/XMLSchema-instance' " w:xpath="/ns0:demande[1]/ns0:vehicule[1]/ns0:genre[1]" w:storeItemID="{B270F500-ED64-409E-84A5-8766C5230762}"/>
                      <w:text/>
                    </w:sdtPr>
                    <w:sdtEndPr/>
                    <w:sdtContent>
                      <w:r w:rsidR="00E34473"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</w:sdtContent>
                  </w:sdt>
                </w:p>
                <w:p w:rsidR="00B93120" w:rsidRPr="00DC1FF7" w:rsidRDefault="00B93120" w:rsidP="00986094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  <w:r w:rsidRPr="00DC1FF7">
                    <w:rPr>
                      <w:color w:val="000000" w:themeColor="text1"/>
                      <w:sz w:val="22"/>
                      <w:szCs w:val="22"/>
                    </w:rPr>
                    <w:t>Date de 1</w:t>
                  </w:r>
                  <w:r w:rsidRPr="00DC1FF7">
                    <w:rPr>
                      <w:color w:val="000000" w:themeColor="text1"/>
                      <w:sz w:val="16"/>
                      <w:szCs w:val="16"/>
                      <w:vertAlign w:val="superscript"/>
                    </w:rPr>
                    <w:t>ère</w:t>
                  </w:r>
                  <w:r w:rsidRPr="00DC1FF7">
                    <w:rPr>
                      <w:color w:val="000000" w:themeColor="text1"/>
                      <w:sz w:val="22"/>
                      <w:szCs w:val="22"/>
                    </w:rPr>
                    <w:t xml:space="preserve"> mise en circulation : </w:t>
                  </w:r>
                  <w:sdt>
                    <w:sdtPr>
                      <w:rPr>
                        <w:color w:val="000000" w:themeColor="text1"/>
                        <w:sz w:val="22"/>
                        <w:szCs w:val="22"/>
                      </w:rPr>
                      <w:id w:val="-321431411"/>
                      <w:placeholder>
                        <w:docPart w:val="03ED1CDE32BA459FB76DD46CD21DB243"/>
                      </w:placeholder>
                      <w:dataBinding w:prefixMappings="xmlns:ns0='http://subveco.project' xmlns:ns1='http://www.w3.org/2001/XMLSchema-instance' " w:xpath="/ns0:demande[1]/ns0:vehicule[1]/ns0:datecirculation[1]" w:storeItemID="{B270F500-ED64-409E-84A5-8766C5230762}"/>
                      <w:text/>
                    </w:sdtPr>
                    <w:sdtEndPr/>
                    <w:sdtContent>
                      <w:r w:rsidR="00E34473"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</w:sdtContent>
                  </w:sdt>
                </w:p>
                <w:p w:rsidR="00B93120" w:rsidRPr="00DC1FF7" w:rsidRDefault="00B93120" w:rsidP="00986094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  <w:r w:rsidRPr="00DC1FF7">
                    <w:rPr>
                      <w:color w:val="000000" w:themeColor="text1"/>
                      <w:sz w:val="22"/>
                      <w:szCs w:val="22"/>
                    </w:rPr>
                    <w:t xml:space="preserve">Nombre de km : </w:t>
                  </w:r>
                  <w:sdt>
                    <w:sdtPr>
                      <w:rPr>
                        <w:color w:val="000000" w:themeColor="text1"/>
                        <w:sz w:val="22"/>
                        <w:szCs w:val="22"/>
                      </w:rPr>
                      <w:id w:val="1100917354"/>
                      <w:placeholder>
                        <w:docPart w:val="E45A0EC7BF3D4FBFB8943438E5D16351"/>
                      </w:placeholder>
                      <w:dataBinding w:prefixMappings="xmlns:ns0='http://subveco.project' xmlns:ns1='http://www.w3.org/2001/XMLSchema-instance' " w:xpath="/ns0:demande[1]/ns0:vehicule[1]/ns0:nombrekilometre[1]" w:storeItemID="{B270F500-ED64-409E-84A5-8766C5230762}"/>
                      <w:text/>
                    </w:sdtPr>
                    <w:sdtEndPr/>
                    <w:sdtContent>
                      <w:r w:rsidR="00E34473"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</w:sdtContent>
                  </w:sdt>
                </w:p>
                <w:p w:rsidR="00B93120" w:rsidRPr="00DC1FF7" w:rsidRDefault="00B93120" w:rsidP="00986094">
                  <w:pPr>
                    <w:tabs>
                      <w:tab w:val="left" w:pos="6420"/>
                    </w:tabs>
                    <w:rPr>
                      <w:sz w:val="22"/>
                      <w:szCs w:val="22"/>
                    </w:rPr>
                  </w:pPr>
                  <w:r w:rsidRPr="00DC1FF7">
                    <w:rPr>
                      <w:color w:val="000000" w:themeColor="text1"/>
                      <w:sz w:val="22"/>
                      <w:szCs w:val="22"/>
                    </w:rPr>
                    <w:t xml:space="preserve">Date de la facture : </w:t>
                  </w:r>
                  <w:sdt>
                    <w:sdtPr>
                      <w:rPr>
                        <w:color w:val="000000" w:themeColor="text1"/>
                        <w:sz w:val="22"/>
                        <w:szCs w:val="22"/>
                      </w:rPr>
                      <w:id w:val="311912678"/>
                      <w:placeholder>
                        <w:docPart w:val="1591123D38114F61BAF32CD681870F39"/>
                      </w:placeholder>
                      <w:dataBinding w:prefixMappings="xmlns:ns0='http://subveco.project' xmlns:ns1='http://www.w3.org/2001/XMLSchema-instance' " w:xpath="/ns0:demande[1]/ns0:vehicule[1]/ns0:datefacture[1]" w:storeItemID="{B270F500-ED64-409E-84A5-8766C5230762}"/>
                      <w:text/>
                    </w:sdtPr>
                    <w:sdtEndPr/>
                    <w:sdtContent>
                      <w:r w:rsidR="00E34473"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</w:sdtContent>
                  </w:sdt>
                </w:p>
              </w:tc>
            </w:tr>
          </w:tbl>
          <w:p w:rsidR="00B4581C" w:rsidRPr="00DC1FF7" w:rsidRDefault="00B4581C" w:rsidP="00B4581C">
            <w:pPr>
              <w:tabs>
                <w:tab w:val="left" w:pos="6420"/>
              </w:tabs>
              <w:rPr>
                <w:sz w:val="22"/>
                <w:szCs w:val="22"/>
              </w:rPr>
            </w:pPr>
          </w:p>
        </w:tc>
      </w:tr>
      <w:tr w:rsidR="00B4581C" w:rsidRPr="00DC1FF7" w:rsidTr="004C4363">
        <w:trPr>
          <w:jc w:val="center"/>
        </w:trPr>
        <w:tc>
          <w:tcPr>
            <w:tcW w:w="11057" w:type="dxa"/>
          </w:tcPr>
          <w:tbl>
            <w:tblPr>
              <w:tblStyle w:val="Grilledutableau"/>
              <w:tblW w:w="10631" w:type="dxa"/>
              <w:tblBorders>
                <w:top w:val="single" w:sz="12" w:space="0" w:color="BFBFBF" w:themeColor="background1" w:themeShade="BF"/>
                <w:left w:val="single" w:sz="12" w:space="0" w:color="BFBFBF" w:themeColor="background1" w:themeShade="BF"/>
                <w:bottom w:val="single" w:sz="12" w:space="0" w:color="BFBFBF" w:themeColor="background1" w:themeShade="BF"/>
                <w:right w:val="single" w:sz="12" w:space="0" w:color="BFBFBF" w:themeColor="background1" w:themeShade="BF"/>
                <w:insideH w:val="single" w:sz="4" w:space="0" w:color="A6A6A6" w:themeColor="background1" w:themeShade="A6"/>
                <w:insideV w:val="single" w:sz="4" w:space="0" w:color="A6A6A6" w:themeColor="background1" w:themeShade="A6"/>
              </w:tblBorders>
              <w:shd w:val="clear" w:color="auto" w:fill="F2F2F2" w:themeFill="background1" w:themeFillShade="F2"/>
              <w:tblLayout w:type="fixed"/>
              <w:tblLook w:val="04A0" w:firstRow="1" w:lastRow="0" w:firstColumn="1" w:lastColumn="0" w:noHBand="0" w:noVBand="1"/>
            </w:tblPr>
            <w:tblGrid>
              <w:gridCol w:w="10631"/>
            </w:tblGrid>
            <w:tr w:rsidR="009E4530" w:rsidRPr="00DC1FF7" w:rsidTr="00374B05">
              <w:tc>
                <w:tcPr>
                  <w:tcW w:w="11042" w:type="dxa"/>
                  <w:shd w:val="clear" w:color="auto" w:fill="auto"/>
                </w:tcPr>
                <w:p w:rsidR="009E4530" w:rsidRPr="00DC1FF7" w:rsidRDefault="00FB460D" w:rsidP="009E4530">
                  <w:pPr>
                    <w:jc w:val="right"/>
                    <w:rPr>
                      <w:color w:val="000000" w:themeColor="text1"/>
                      <w:sz w:val="22"/>
                      <w:szCs w:val="22"/>
                    </w:rPr>
                  </w:pPr>
                  <w:r w:rsidRPr="00DC1FF7">
                    <w:rPr>
                      <w:b/>
                      <w:color w:val="000000" w:themeColor="text1"/>
                      <w:sz w:val="22"/>
                      <w:szCs w:val="22"/>
                      <w:highlight w:val="lightGray"/>
                    </w:rPr>
                    <w:t>S</w:t>
                  </w:r>
                  <w:r w:rsidR="009E4530" w:rsidRPr="00DC1FF7">
                    <w:rPr>
                      <w:b/>
                      <w:color w:val="000000" w:themeColor="text1"/>
                      <w:sz w:val="22"/>
                      <w:szCs w:val="22"/>
                      <w:highlight w:val="lightGray"/>
                    </w:rPr>
                    <w:t>ubvention</w:t>
                  </w:r>
                </w:p>
              </w:tc>
            </w:tr>
            <w:tr w:rsidR="00B93120" w:rsidRPr="00DC1FF7" w:rsidTr="00374B05">
              <w:tc>
                <w:tcPr>
                  <w:tcW w:w="11042" w:type="dxa"/>
                  <w:shd w:val="clear" w:color="auto" w:fill="F2F2F2" w:themeFill="background1" w:themeFillShade="F2"/>
                </w:tcPr>
                <w:p w:rsidR="00B93120" w:rsidRPr="00DC1FF7" w:rsidRDefault="00B93120" w:rsidP="00986094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  <w:r w:rsidRPr="00DC1FF7">
                    <w:rPr>
                      <w:color w:val="000000" w:themeColor="text1"/>
                      <w:sz w:val="22"/>
                      <w:szCs w:val="22"/>
                    </w:rPr>
                    <w:t xml:space="preserve">Type du véhicule : </w:t>
                  </w:r>
                  <w:sdt>
                    <w:sdtPr>
                      <w:rPr>
                        <w:color w:val="000000" w:themeColor="text1"/>
                        <w:sz w:val="22"/>
                        <w:szCs w:val="22"/>
                      </w:rPr>
                      <w:id w:val="-1375231765"/>
                      <w:placeholder>
                        <w:docPart w:val="ACC91E1A2D164C618FA66F13219CCB09"/>
                      </w:placeholder>
                      <w:dataBinding w:prefixMappings="xmlns:ns0='http://subveco.project' xmlns:ns1='http://www.w3.org/2001/XMLSchema-instance' " w:xpath="/ns0:demande[1]/ns0:montantsubvention[1]/ns0:typevehicule[1]" w:storeItemID="{B270F500-ED64-409E-84A5-8766C5230762}"/>
                      <w:text/>
                    </w:sdtPr>
                    <w:sdtEndPr/>
                    <w:sdtContent>
                      <w:r w:rsidR="00E34473"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</w:sdtContent>
                  </w:sdt>
                </w:p>
                <w:p w:rsidR="00B93120" w:rsidRPr="00DC1FF7" w:rsidRDefault="00B93120" w:rsidP="00986094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  <w:r w:rsidRPr="00DC1FF7">
                    <w:rPr>
                      <w:color w:val="000000" w:themeColor="text1"/>
                      <w:sz w:val="22"/>
                      <w:szCs w:val="22"/>
                    </w:rPr>
                    <w:t>Emissions de C0</w:t>
                  </w:r>
                  <w:r w:rsidRPr="00DC1FF7">
                    <w:rPr>
                      <w:color w:val="000000" w:themeColor="text1"/>
                      <w:sz w:val="16"/>
                      <w:szCs w:val="16"/>
                      <w:vertAlign w:val="subscript"/>
                    </w:rPr>
                    <w:t>2</w:t>
                  </w:r>
                  <w:r w:rsidRPr="00DC1FF7">
                    <w:rPr>
                      <w:color w:val="000000" w:themeColor="text1"/>
                      <w:sz w:val="22"/>
                      <w:szCs w:val="22"/>
                      <w:vertAlign w:val="subscript"/>
                    </w:rPr>
                    <w:t xml:space="preserve"> </w:t>
                  </w:r>
                  <w:r w:rsidRPr="00DC1FF7">
                    <w:rPr>
                      <w:color w:val="000000" w:themeColor="text1"/>
                      <w:sz w:val="22"/>
                      <w:szCs w:val="22"/>
                    </w:rPr>
                    <w:t>en g/km</w:t>
                  </w:r>
                  <w:r w:rsidR="003C079E" w:rsidRPr="00DC1FF7">
                    <w:rPr>
                      <w:color w:val="000000" w:themeColor="text1"/>
                      <w:sz w:val="22"/>
                      <w:szCs w:val="22"/>
                    </w:rPr>
                    <w:t xml:space="preserve"> : </w:t>
                  </w:r>
                  <w:r w:rsidRPr="00DC1FF7">
                    <w:rPr>
                      <w:color w:val="000000" w:themeColor="text1"/>
                      <w:sz w:val="22"/>
                      <w:szCs w:val="22"/>
                    </w:rPr>
                    <w:t xml:space="preserve"> </w:t>
                  </w:r>
                  <w:sdt>
                    <w:sdtPr>
                      <w:rPr>
                        <w:color w:val="000000" w:themeColor="text1"/>
                        <w:sz w:val="22"/>
                        <w:szCs w:val="22"/>
                      </w:rPr>
                      <w:id w:val="418454900"/>
                      <w:placeholder>
                        <w:docPart w:val="6FD8DCBAB5844922B31149ACDA822126"/>
                      </w:placeholder>
                      <w:dataBinding w:prefixMappings="xmlns:ns0='http://subveco.project' xmlns:ns1='http://www.w3.org/2001/XMLSchema-instance' " w:xpath="/ns0:demande[1]/ns0:montantsubvention[1]/ns0:emmission[1]" w:storeItemID="{B270F500-ED64-409E-84A5-8766C5230762}"/>
                      <w:text/>
                    </w:sdtPr>
                    <w:sdtEndPr/>
                    <w:sdtContent>
                      <w:r w:rsidR="00E34473"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</w:sdtContent>
                  </w:sdt>
                </w:p>
                <w:p w:rsidR="00F24374" w:rsidRPr="00DC1FF7" w:rsidRDefault="003C079E" w:rsidP="00986094">
                  <w:pPr>
                    <w:tabs>
                      <w:tab w:val="left" w:pos="6420"/>
                    </w:tabs>
                    <w:rPr>
                      <w:color w:val="000000" w:themeColor="text1"/>
                      <w:sz w:val="22"/>
                      <w:szCs w:val="22"/>
                    </w:rPr>
                  </w:pPr>
                  <w:r w:rsidRPr="00DC1FF7">
                    <w:rPr>
                      <w:color w:val="000000" w:themeColor="text1"/>
                      <w:sz w:val="22"/>
                      <w:szCs w:val="22"/>
                    </w:rPr>
                    <w:t xml:space="preserve">Prime </w:t>
                  </w:r>
                  <w:r w:rsidR="00F24374" w:rsidRPr="00DC1FF7">
                    <w:rPr>
                      <w:color w:val="000000" w:themeColor="text1"/>
                      <w:sz w:val="22"/>
                      <w:szCs w:val="22"/>
                    </w:rPr>
                    <w:t>Taxi et Grande Remise</w:t>
                  </w:r>
                  <w:r w:rsidRPr="00DC1FF7">
                    <w:rPr>
                      <w:color w:val="000000" w:themeColor="text1"/>
                      <w:sz w:val="22"/>
                      <w:szCs w:val="22"/>
                    </w:rPr>
                    <w:t xml:space="preserve"> : </w:t>
                  </w:r>
                  <w:sdt>
                    <w:sdtPr>
                      <w:rPr>
                        <w:color w:val="000000" w:themeColor="text1"/>
                        <w:sz w:val="22"/>
                        <w:szCs w:val="22"/>
                      </w:rPr>
                      <w:id w:val="-168478631"/>
                      <w:placeholder>
                        <w:docPart w:val="DefaultPlaceholder_-1854013440"/>
                      </w:placeholder>
                      <w:dataBinding w:prefixMappings="xmlns:ns0='http://subveco.project' xmlns:ns1='http://www.w3.org/2001/XMLSchema-instance' " w:xpath="/ns0:demande[1]/ns0:montantsubvention[1]/ns0:primetaxi[1]" w:storeItemID="{B270F500-ED64-409E-84A5-8766C5230762}"/>
                      <w:text/>
                    </w:sdtPr>
                    <w:sdtEndPr/>
                    <w:sdtContent>
                      <w:r w:rsidR="00E34473"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</w:sdtContent>
                  </w:sdt>
                </w:p>
                <w:p w:rsidR="00B93120" w:rsidRPr="00DC1FF7" w:rsidRDefault="00F24374" w:rsidP="00822980">
                  <w:pPr>
                    <w:tabs>
                      <w:tab w:val="left" w:pos="6420"/>
                    </w:tabs>
                    <w:rPr>
                      <w:sz w:val="22"/>
                      <w:szCs w:val="22"/>
                    </w:rPr>
                  </w:pPr>
                  <w:r w:rsidRPr="00DC1FF7">
                    <w:rPr>
                      <w:color w:val="000000" w:themeColor="text1"/>
                      <w:sz w:val="22"/>
                      <w:szCs w:val="22"/>
                    </w:rPr>
                    <w:t xml:space="preserve">Prime </w:t>
                  </w:r>
                  <w:r w:rsidR="00822980" w:rsidRPr="00DC1FF7">
                    <w:rPr>
                      <w:color w:val="000000" w:themeColor="text1"/>
                      <w:sz w:val="22"/>
                      <w:szCs w:val="22"/>
                    </w:rPr>
                    <w:t>f</w:t>
                  </w:r>
                  <w:r w:rsidRPr="00DC1FF7">
                    <w:rPr>
                      <w:color w:val="000000" w:themeColor="text1"/>
                      <w:sz w:val="22"/>
                      <w:szCs w:val="22"/>
                    </w:rPr>
                    <w:t>orfaitaire</w:t>
                  </w:r>
                  <w:r w:rsidR="00B93120" w:rsidRPr="00DC1FF7">
                    <w:rPr>
                      <w:color w:val="000000" w:themeColor="text1"/>
                      <w:sz w:val="22"/>
                      <w:szCs w:val="22"/>
                    </w:rPr>
                    <w:t xml:space="preserve"> : </w:t>
                  </w:r>
                  <w:sdt>
                    <w:sdtPr>
                      <w:rPr>
                        <w:color w:val="000000" w:themeColor="text1"/>
                        <w:sz w:val="22"/>
                        <w:szCs w:val="22"/>
                      </w:rPr>
                      <w:id w:val="-2132082480"/>
                      <w:placeholder>
                        <w:docPart w:val="DefaultPlaceholder_-1854013440"/>
                      </w:placeholder>
                      <w:dataBinding w:prefixMappings="xmlns:ns0='http://subveco.project' xmlns:ns1='http://www.w3.org/2001/XMLSchema-instance' " w:xpath="/ns0:demande[1]/ns0:montantsubvention[1]/ns0:montantForfaitaire[1]" w:storeItemID="{B270F500-ED64-409E-84A5-8766C5230762}"/>
                      <w:text/>
                    </w:sdtPr>
                    <w:sdtEndPr/>
                    <w:sdtContent>
                      <w:r w:rsidR="00E34473"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</w:sdtContent>
                  </w:sdt>
                </w:p>
              </w:tc>
            </w:tr>
          </w:tbl>
          <w:p w:rsidR="00B4581C" w:rsidRPr="00DC1FF7" w:rsidRDefault="00B4581C" w:rsidP="00B4581C">
            <w:pPr>
              <w:tabs>
                <w:tab w:val="left" w:pos="6420"/>
              </w:tabs>
              <w:jc w:val="right"/>
              <w:rPr>
                <w:sz w:val="22"/>
                <w:szCs w:val="22"/>
              </w:rPr>
            </w:pPr>
          </w:p>
        </w:tc>
      </w:tr>
      <w:tr w:rsidR="00B4581C" w:rsidRPr="00DC1FF7" w:rsidTr="004C4363">
        <w:trPr>
          <w:jc w:val="center"/>
        </w:trPr>
        <w:tc>
          <w:tcPr>
            <w:tcW w:w="11057" w:type="dxa"/>
          </w:tcPr>
          <w:tbl>
            <w:tblPr>
              <w:tblStyle w:val="Grilledutableau"/>
              <w:tblW w:w="1063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F2F2F2" w:themeFill="background1" w:themeFillShade="F2"/>
              <w:tblLayout w:type="fixed"/>
              <w:tblLook w:val="04A0" w:firstRow="1" w:lastRow="0" w:firstColumn="1" w:lastColumn="0" w:noHBand="0" w:noVBand="1"/>
            </w:tblPr>
            <w:tblGrid>
              <w:gridCol w:w="7911"/>
              <w:gridCol w:w="2720"/>
            </w:tblGrid>
            <w:tr w:rsidR="009E4530" w:rsidRPr="00DC1FF7" w:rsidTr="009830A1">
              <w:tc>
                <w:tcPr>
                  <w:tcW w:w="10631" w:type="dxa"/>
                  <w:gridSpan w:val="2"/>
                  <w:tcBorders>
                    <w:top w:val="single" w:sz="12" w:space="0" w:color="A6A6A6" w:themeColor="background1" w:themeShade="A6"/>
                    <w:left w:val="single" w:sz="12" w:space="0" w:color="A6A6A6" w:themeColor="background1" w:themeShade="A6"/>
                    <w:bottom w:val="single" w:sz="12" w:space="0" w:color="A6A6A6" w:themeColor="background1" w:themeShade="A6"/>
                    <w:right w:val="single" w:sz="12" w:space="0" w:color="A6A6A6" w:themeColor="background1" w:themeShade="A6"/>
                  </w:tcBorders>
                  <w:shd w:val="clear" w:color="auto" w:fill="FFFFFF" w:themeFill="background1"/>
                </w:tcPr>
                <w:p w:rsidR="009E4530" w:rsidRPr="00DC1FF7" w:rsidRDefault="009E4530" w:rsidP="00064F3A">
                  <w:pPr>
                    <w:jc w:val="right"/>
                    <w:rPr>
                      <w:color w:val="000000" w:themeColor="text1"/>
                      <w:sz w:val="22"/>
                      <w:szCs w:val="22"/>
                    </w:rPr>
                  </w:pPr>
                  <w:r w:rsidRPr="00DC1FF7">
                    <w:rPr>
                      <w:b/>
                      <w:color w:val="000000" w:themeColor="text1"/>
                      <w:sz w:val="22"/>
                      <w:szCs w:val="22"/>
                      <w:highlight w:val="lightGray"/>
                    </w:rPr>
                    <w:t xml:space="preserve">Calcul de l’aide pour un véhicule aux émissions </w:t>
                  </w:r>
                  <w:r w:rsidR="00064F3A">
                    <w:rPr>
                      <w:color w:val="000000" w:themeColor="text1"/>
                      <w:sz w:val="22"/>
                      <w:szCs w:val="22"/>
                      <w:highlight w:val="lightGray"/>
                    </w:rPr>
                    <w:t>&lt;=</w:t>
                  </w:r>
                  <w:r w:rsidRPr="00DC1FF7">
                    <w:rPr>
                      <w:b/>
                      <w:color w:val="000000" w:themeColor="text1"/>
                      <w:sz w:val="22"/>
                      <w:szCs w:val="22"/>
                      <w:highlight w:val="lightGray"/>
                    </w:rPr>
                    <w:t xml:space="preserve"> 20 g/km de CO²</w:t>
                  </w:r>
                </w:p>
              </w:tc>
            </w:tr>
            <w:tr w:rsidR="00B4581C" w:rsidRPr="00DC1FF7" w:rsidTr="009830A1">
              <w:tc>
                <w:tcPr>
                  <w:tcW w:w="7911" w:type="dxa"/>
                  <w:tcBorders>
                    <w:top w:val="single" w:sz="12" w:space="0" w:color="A6A6A6" w:themeColor="background1" w:themeShade="A6"/>
                    <w:left w:val="single" w:sz="12" w:space="0" w:color="A6A6A6" w:themeColor="background1" w:themeShade="A6"/>
                    <w:right w:val="single" w:sz="2" w:space="0" w:color="A6A6A6" w:themeColor="background1" w:themeShade="A6"/>
                  </w:tcBorders>
                  <w:shd w:val="clear" w:color="auto" w:fill="F2F2F2" w:themeFill="background1" w:themeFillShade="F2"/>
                </w:tcPr>
                <w:p w:rsidR="00B4581C" w:rsidRPr="00DC1FF7" w:rsidRDefault="00B4581C" w:rsidP="00A16020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  <w:r w:rsidRPr="00DC1FF7">
                    <w:rPr>
                      <w:color w:val="000000" w:themeColor="text1"/>
                      <w:sz w:val="22"/>
                      <w:szCs w:val="22"/>
                    </w:rPr>
                    <w:t>Prix de base du véhicule, hors option(s) ou  somme des échéances (LOA ou  LLD)</w:t>
                  </w:r>
                </w:p>
              </w:tc>
              <w:sdt>
                <w:sdtPr>
                  <w:rPr>
                    <w:color w:val="000000" w:themeColor="text1"/>
                    <w:sz w:val="22"/>
                    <w:szCs w:val="22"/>
                  </w:rPr>
                  <w:id w:val="707843233"/>
                  <w:placeholder>
                    <w:docPart w:val="A73EA9207E98477B86E8BA749DC0CF29"/>
                  </w:placeholder>
                  <w:dataBinding w:prefixMappings="xmlns:ns0='http://subveco.project' xmlns:ns1='http://www.w3.org/2001/XMLSchema-instance' " w:xpath="/ns0:demande[1]/ns0:calculaide[1]/ns0:prixbasvehicule[1]" w:storeItemID="{B270F500-ED64-409E-84A5-8766C5230762}"/>
                  <w:text/>
                </w:sdtPr>
                <w:sdtEndPr/>
                <w:sdtContent>
                  <w:tc>
                    <w:tcPr>
                      <w:tcW w:w="2720" w:type="dxa"/>
                      <w:tcBorders>
                        <w:top w:val="single" w:sz="12" w:space="0" w:color="A6A6A6" w:themeColor="background1" w:themeShade="A6"/>
                        <w:left w:val="single" w:sz="2" w:space="0" w:color="A6A6A6" w:themeColor="background1" w:themeShade="A6"/>
                        <w:bottom w:val="single" w:sz="2" w:space="0" w:color="A6A6A6" w:themeColor="background1" w:themeShade="A6"/>
                        <w:right w:val="single" w:sz="12" w:space="0" w:color="A6A6A6" w:themeColor="background1" w:themeShade="A6"/>
                      </w:tcBorders>
                      <w:shd w:val="clear" w:color="auto" w:fill="F2F2F2" w:themeFill="background1" w:themeFillShade="F2"/>
                    </w:tcPr>
                    <w:p w:rsidR="00B4581C" w:rsidRPr="00DC1FF7" w:rsidRDefault="00E34473" w:rsidP="00450532">
                      <w:pPr>
                        <w:rPr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</w:p>
                  </w:tc>
                </w:sdtContent>
              </w:sdt>
            </w:tr>
            <w:tr w:rsidR="00B4581C" w:rsidRPr="00DC1FF7" w:rsidTr="009830A1">
              <w:tc>
                <w:tcPr>
                  <w:tcW w:w="7911" w:type="dxa"/>
                  <w:tcBorders>
                    <w:left w:val="single" w:sz="12" w:space="0" w:color="A6A6A6" w:themeColor="background1" w:themeShade="A6"/>
                    <w:right w:val="single" w:sz="2" w:space="0" w:color="A6A6A6" w:themeColor="background1" w:themeShade="A6"/>
                  </w:tcBorders>
                  <w:shd w:val="clear" w:color="auto" w:fill="F2F2F2" w:themeFill="background1" w:themeFillShade="F2"/>
                </w:tcPr>
                <w:p w:rsidR="00B4581C" w:rsidRPr="00DC1FF7" w:rsidRDefault="00B4581C" w:rsidP="00450532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  <w:r w:rsidRPr="00DC1FF7">
                    <w:rPr>
                      <w:color w:val="000000" w:themeColor="text1"/>
                      <w:sz w:val="22"/>
                      <w:szCs w:val="22"/>
                    </w:rPr>
                    <w:t>Remises à déduire</w:t>
                  </w:r>
                </w:p>
              </w:tc>
              <w:tc>
                <w:tcPr>
                  <w:tcW w:w="2720" w:type="dxa"/>
                  <w:tcBorders>
                    <w:top w:val="single" w:sz="2" w:space="0" w:color="A6A6A6" w:themeColor="background1" w:themeShade="A6"/>
                    <w:left w:val="single" w:sz="2" w:space="0" w:color="A6A6A6" w:themeColor="background1" w:themeShade="A6"/>
                    <w:bottom w:val="single" w:sz="2" w:space="0" w:color="A6A6A6" w:themeColor="background1" w:themeShade="A6"/>
                    <w:right w:val="single" w:sz="12" w:space="0" w:color="A6A6A6" w:themeColor="background1" w:themeShade="A6"/>
                  </w:tcBorders>
                  <w:shd w:val="clear" w:color="auto" w:fill="F2F2F2" w:themeFill="background1" w:themeFillShade="F2"/>
                </w:tcPr>
                <w:p w:rsidR="00B4581C" w:rsidRPr="00DC1FF7" w:rsidRDefault="003C079E" w:rsidP="00450532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  <w:r w:rsidRPr="00DC1FF7">
                    <w:rPr>
                      <w:color w:val="000000" w:themeColor="text1"/>
                      <w:sz w:val="22"/>
                      <w:szCs w:val="22"/>
                    </w:rPr>
                    <w:t xml:space="preserve">- </w:t>
                  </w:r>
                  <w:sdt>
                    <w:sdtPr>
                      <w:rPr>
                        <w:color w:val="000000" w:themeColor="text1"/>
                        <w:sz w:val="22"/>
                        <w:szCs w:val="22"/>
                      </w:rPr>
                      <w:id w:val="2137916891"/>
                      <w:placeholder>
                        <w:docPart w:val="504D68D09FA2408F999C70280DB65836"/>
                      </w:placeholder>
                      <w:dataBinding w:prefixMappings="xmlns:ns0='http://subveco.project' xmlns:ns1='http://www.w3.org/2001/XMLSchema-instance' " w:xpath="/ns0:demande[1]/ns0:calculaide[1]/ns0:remise[1]" w:storeItemID="{B270F500-ED64-409E-84A5-8766C5230762}"/>
                      <w:text/>
                    </w:sdtPr>
                    <w:sdtEndPr/>
                    <w:sdtContent>
                      <w:r w:rsidR="00E34473"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</w:sdtContent>
                  </w:sdt>
                </w:p>
              </w:tc>
            </w:tr>
            <w:tr w:rsidR="00B4581C" w:rsidRPr="00DC1FF7" w:rsidTr="009830A1">
              <w:tc>
                <w:tcPr>
                  <w:tcW w:w="7911" w:type="dxa"/>
                  <w:tcBorders>
                    <w:left w:val="single" w:sz="12" w:space="0" w:color="A6A6A6" w:themeColor="background1" w:themeShade="A6"/>
                    <w:right w:val="single" w:sz="2" w:space="0" w:color="A6A6A6" w:themeColor="background1" w:themeShade="A6"/>
                  </w:tcBorders>
                  <w:shd w:val="clear" w:color="auto" w:fill="F2F2F2" w:themeFill="background1" w:themeFillShade="F2"/>
                </w:tcPr>
                <w:p w:rsidR="00B4581C" w:rsidRPr="00DC1FF7" w:rsidRDefault="00B4581C" w:rsidP="00450532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  <w:r w:rsidRPr="00DC1FF7">
                    <w:rPr>
                      <w:color w:val="000000" w:themeColor="text1"/>
                      <w:sz w:val="22"/>
                      <w:szCs w:val="22"/>
                    </w:rPr>
                    <w:t>Si location de la batterie, rajout du montant de la valeur assurée de la batterie</w:t>
                  </w:r>
                </w:p>
              </w:tc>
              <w:tc>
                <w:tcPr>
                  <w:tcW w:w="2720" w:type="dxa"/>
                  <w:tcBorders>
                    <w:top w:val="single" w:sz="2" w:space="0" w:color="A6A6A6" w:themeColor="background1" w:themeShade="A6"/>
                    <w:left w:val="single" w:sz="2" w:space="0" w:color="A6A6A6" w:themeColor="background1" w:themeShade="A6"/>
                    <w:bottom w:val="single" w:sz="2" w:space="0" w:color="A6A6A6" w:themeColor="background1" w:themeShade="A6"/>
                    <w:right w:val="single" w:sz="12" w:space="0" w:color="A6A6A6" w:themeColor="background1" w:themeShade="A6"/>
                  </w:tcBorders>
                  <w:shd w:val="clear" w:color="auto" w:fill="F2F2F2" w:themeFill="background1" w:themeFillShade="F2"/>
                </w:tcPr>
                <w:p w:rsidR="00B4581C" w:rsidRPr="00DC1FF7" w:rsidRDefault="00B4581C" w:rsidP="00450532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  <w:r w:rsidRPr="00DC1FF7">
                    <w:rPr>
                      <w:color w:val="000000" w:themeColor="text1"/>
                      <w:sz w:val="22"/>
                      <w:szCs w:val="22"/>
                    </w:rPr>
                    <w:t xml:space="preserve">+ </w:t>
                  </w:r>
                  <w:sdt>
                    <w:sdtPr>
                      <w:rPr>
                        <w:color w:val="000000" w:themeColor="text1"/>
                        <w:sz w:val="22"/>
                        <w:szCs w:val="22"/>
                      </w:rPr>
                      <w:id w:val="-2137173207"/>
                      <w:placeholder>
                        <w:docPart w:val="D1EC31F5D3F644DD8A1A42D7322A25A3"/>
                      </w:placeholder>
                      <w:showingPlcHdr/>
                      <w:dataBinding w:prefixMappings="xmlns:ns0='http://subveco.project' xmlns:ns1='http://www.w3.org/2001/XMLSchema-instance' " w:xpath="/ns0:demande[1]/ns0:calculaide[1]/ns0:locatiobabtterie[1]" w:storeItemID="{B270F500-ED64-409E-84A5-8766C5230762}"/>
                      <w:text/>
                    </w:sdtPr>
                    <w:sdtEndPr/>
                    <w:sdtContent>
                      <w:r w:rsidRPr="00DC1FF7">
                        <w:rPr>
                          <w:rStyle w:val="Textedelespacerserv"/>
                          <w:sz w:val="22"/>
                          <w:szCs w:val="22"/>
                        </w:rPr>
                        <w:t xml:space="preserve"> </w:t>
                      </w:r>
                    </w:sdtContent>
                  </w:sdt>
                </w:p>
              </w:tc>
            </w:tr>
            <w:tr w:rsidR="00B4581C" w:rsidRPr="00DC1FF7" w:rsidTr="009830A1">
              <w:tc>
                <w:tcPr>
                  <w:tcW w:w="7911" w:type="dxa"/>
                  <w:tcBorders>
                    <w:left w:val="single" w:sz="12" w:space="0" w:color="A6A6A6" w:themeColor="background1" w:themeShade="A6"/>
                    <w:right w:val="single" w:sz="2" w:space="0" w:color="A6A6A6" w:themeColor="background1" w:themeShade="A6"/>
                  </w:tcBorders>
                  <w:shd w:val="clear" w:color="auto" w:fill="F2F2F2" w:themeFill="background1" w:themeFillShade="F2"/>
                </w:tcPr>
                <w:p w:rsidR="00B4581C" w:rsidRPr="00DC1FF7" w:rsidRDefault="00B4581C" w:rsidP="000F0FCC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  <w:r w:rsidRPr="00DC1FF7">
                    <w:rPr>
                      <w:color w:val="000000" w:themeColor="text1"/>
                      <w:sz w:val="22"/>
                      <w:szCs w:val="22"/>
                    </w:rPr>
                    <w:t xml:space="preserve">Si prix en Hors Taxe, rajout de la TVA sauf pour les entreprises </w:t>
                  </w:r>
                </w:p>
              </w:tc>
              <w:tc>
                <w:tcPr>
                  <w:tcW w:w="2720" w:type="dxa"/>
                  <w:tcBorders>
                    <w:top w:val="single" w:sz="2" w:space="0" w:color="A6A6A6" w:themeColor="background1" w:themeShade="A6"/>
                    <w:left w:val="single" w:sz="2" w:space="0" w:color="A6A6A6" w:themeColor="background1" w:themeShade="A6"/>
                    <w:bottom w:val="single" w:sz="2" w:space="0" w:color="A6A6A6" w:themeColor="background1" w:themeShade="A6"/>
                    <w:right w:val="single" w:sz="12" w:space="0" w:color="A6A6A6" w:themeColor="background1" w:themeShade="A6"/>
                  </w:tcBorders>
                  <w:shd w:val="clear" w:color="auto" w:fill="F2F2F2" w:themeFill="background1" w:themeFillShade="F2"/>
                </w:tcPr>
                <w:p w:rsidR="00B4581C" w:rsidRPr="00DC1FF7" w:rsidRDefault="00B4581C" w:rsidP="00450532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  <w:r w:rsidRPr="00DC1FF7">
                    <w:rPr>
                      <w:color w:val="000000" w:themeColor="text1"/>
                      <w:sz w:val="22"/>
                      <w:szCs w:val="22"/>
                    </w:rPr>
                    <w:t xml:space="preserve">+ </w:t>
                  </w:r>
                  <w:sdt>
                    <w:sdtPr>
                      <w:rPr>
                        <w:color w:val="000000" w:themeColor="text1"/>
                        <w:sz w:val="22"/>
                        <w:szCs w:val="22"/>
                      </w:rPr>
                      <w:id w:val="1905265948"/>
                      <w:placeholder>
                        <w:docPart w:val="459CB7D38C1E402A9669FAF24501DC73"/>
                      </w:placeholder>
                      <w:dataBinding w:prefixMappings="xmlns:ns0='http://subveco.project' xmlns:ns1='http://www.w3.org/2001/XMLSchema-instance' " w:xpath="/ns0:demande[1]/ns0:calculaide[1]/ns0:tva[1]" w:storeItemID="{B270F500-ED64-409E-84A5-8766C5230762}"/>
                      <w:text/>
                    </w:sdtPr>
                    <w:sdtEndPr/>
                    <w:sdtContent>
                      <w:r w:rsidR="00E34473"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</w:sdtContent>
                  </w:sdt>
                </w:p>
              </w:tc>
            </w:tr>
            <w:tr w:rsidR="00214812" w:rsidRPr="00DC1FF7" w:rsidTr="009830A1">
              <w:tc>
                <w:tcPr>
                  <w:tcW w:w="7911" w:type="dxa"/>
                  <w:tcBorders>
                    <w:left w:val="single" w:sz="12" w:space="0" w:color="A6A6A6" w:themeColor="background1" w:themeShade="A6"/>
                    <w:right w:val="single" w:sz="2" w:space="0" w:color="A6A6A6" w:themeColor="background1" w:themeShade="A6"/>
                  </w:tcBorders>
                  <w:shd w:val="clear" w:color="auto" w:fill="F2F2F2" w:themeFill="background1" w:themeFillShade="F2"/>
                </w:tcPr>
                <w:p w:rsidR="00214812" w:rsidRPr="00DC1FF7" w:rsidRDefault="00F72AEE" w:rsidP="00450532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  <w:r w:rsidRPr="00DC1FF7">
                    <w:rPr>
                      <w:color w:val="000000" w:themeColor="text1"/>
                      <w:sz w:val="22"/>
                      <w:szCs w:val="22"/>
                    </w:rPr>
                    <w:t>Prix total du véhicule (prix de base – remises) + (batterie) du véhicule  + TVA</w:t>
                  </w:r>
                </w:p>
              </w:tc>
              <w:tc>
                <w:tcPr>
                  <w:tcW w:w="2720" w:type="dxa"/>
                  <w:tcBorders>
                    <w:top w:val="single" w:sz="2" w:space="0" w:color="A6A6A6" w:themeColor="background1" w:themeShade="A6"/>
                    <w:left w:val="single" w:sz="2" w:space="0" w:color="A6A6A6" w:themeColor="background1" w:themeShade="A6"/>
                    <w:bottom w:val="single" w:sz="2" w:space="0" w:color="A6A6A6" w:themeColor="background1" w:themeShade="A6"/>
                    <w:right w:val="single" w:sz="12" w:space="0" w:color="A6A6A6" w:themeColor="background1" w:themeShade="A6"/>
                  </w:tcBorders>
                  <w:shd w:val="clear" w:color="auto" w:fill="F2F2F2" w:themeFill="background1" w:themeFillShade="F2"/>
                </w:tcPr>
                <w:p w:rsidR="00214812" w:rsidRPr="00DC1FF7" w:rsidRDefault="00F4651E" w:rsidP="00450532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  <w:r w:rsidRPr="00DC1FF7">
                    <w:rPr>
                      <w:color w:val="000000" w:themeColor="text1"/>
                      <w:sz w:val="22"/>
                      <w:szCs w:val="22"/>
                    </w:rPr>
                    <w:t>=</w:t>
                  </w:r>
                  <w:r w:rsidR="003C079E" w:rsidRPr="00DC1FF7">
                    <w:rPr>
                      <w:color w:val="000000" w:themeColor="text1"/>
                      <w:sz w:val="22"/>
                      <w:szCs w:val="22"/>
                    </w:rPr>
                    <w:t xml:space="preserve"> </w:t>
                  </w:r>
                  <w:sdt>
                    <w:sdtPr>
                      <w:rPr>
                        <w:color w:val="000000" w:themeColor="text1"/>
                        <w:sz w:val="22"/>
                        <w:szCs w:val="22"/>
                      </w:rPr>
                      <w:id w:val="-2033871383"/>
                      <w:placeholder>
                        <w:docPart w:val="DefaultPlaceholder_-1854013440"/>
                      </w:placeholder>
                      <w:dataBinding w:prefixMappings="xmlns:ns0='http://subveco.project' xmlns:ns1='http://www.w3.org/2001/XMLSchema-instance' " w:xpath="/ns0:demande[1]/ns0:calculaide[1]/ns0:prixtotal[1]" w:storeItemID="{B270F500-ED64-409E-84A5-8766C5230762}"/>
                      <w:text/>
                    </w:sdtPr>
                    <w:sdtEndPr/>
                    <w:sdtContent>
                      <w:r w:rsidR="00E34473"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</w:sdtContent>
                  </w:sdt>
                </w:p>
              </w:tc>
            </w:tr>
            <w:tr w:rsidR="00214812" w:rsidRPr="00DC1FF7" w:rsidTr="00CC6461">
              <w:tc>
                <w:tcPr>
                  <w:tcW w:w="7911" w:type="dxa"/>
                  <w:tcBorders>
                    <w:left w:val="single" w:sz="12" w:space="0" w:color="A6A6A6" w:themeColor="background1" w:themeShade="A6"/>
                    <w:right w:val="single" w:sz="2" w:space="0" w:color="A6A6A6" w:themeColor="background1" w:themeShade="A6"/>
                  </w:tcBorders>
                  <w:shd w:val="clear" w:color="auto" w:fill="F2F2F2" w:themeFill="background1" w:themeFillShade="F2"/>
                </w:tcPr>
                <w:p w:rsidR="00214812" w:rsidRPr="00DC1FF7" w:rsidRDefault="00FB460D" w:rsidP="00450532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  <w:r w:rsidRPr="00DC1FF7">
                    <w:rPr>
                      <w:color w:val="000000" w:themeColor="text1"/>
                      <w:sz w:val="22"/>
                      <w:szCs w:val="22"/>
                    </w:rPr>
                    <w:t>Application de</w:t>
                  </w:r>
                  <w:r w:rsidR="00405E12" w:rsidRPr="00DC1FF7">
                    <w:rPr>
                      <w:color w:val="000000" w:themeColor="text1"/>
                      <w:sz w:val="22"/>
                      <w:szCs w:val="22"/>
                    </w:rPr>
                    <w:t>s</w:t>
                  </w:r>
                  <w:r w:rsidRPr="00DC1FF7">
                    <w:rPr>
                      <w:color w:val="000000" w:themeColor="text1"/>
                      <w:sz w:val="22"/>
                      <w:szCs w:val="22"/>
                    </w:rPr>
                    <w:t xml:space="preserve"> 30 %</w:t>
                  </w:r>
                </w:p>
              </w:tc>
              <w:tc>
                <w:tcPr>
                  <w:tcW w:w="2720" w:type="dxa"/>
                  <w:tcBorders>
                    <w:top w:val="single" w:sz="2" w:space="0" w:color="A6A6A6" w:themeColor="background1" w:themeShade="A6"/>
                    <w:left w:val="single" w:sz="2" w:space="0" w:color="A6A6A6" w:themeColor="background1" w:themeShade="A6"/>
                    <w:bottom w:val="single" w:sz="2" w:space="0" w:color="A6A6A6" w:themeColor="background1" w:themeShade="A6"/>
                    <w:right w:val="single" w:sz="12" w:space="0" w:color="A6A6A6" w:themeColor="background1" w:themeShade="A6"/>
                  </w:tcBorders>
                  <w:shd w:val="clear" w:color="auto" w:fill="F2F2F2" w:themeFill="background1" w:themeFillShade="F2"/>
                </w:tcPr>
                <w:p w:rsidR="00214812" w:rsidRPr="00DC1FF7" w:rsidRDefault="00FB460D" w:rsidP="00FB460D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  <w:r w:rsidRPr="00DC1FF7">
                    <w:rPr>
                      <w:color w:val="000000" w:themeColor="text1"/>
                      <w:sz w:val="22"/>
                      <w:szCs w:val="22"/>
                    </w:rPr>
                    <w:t xml:space="preserve">X 0,30 = </w:t>
                  </w:r>
                  <w:sdt>
                    <w:sdtPr>
                      <w:rPr>
                        <w:color w:val="000000" w:themeColor="text1"/>
                        <w:sz w:val="22"/>
                        <w:szCs w:val="22"/>
                      </w:rPr>
                      <w:id w:val="-397361931"/>
                      <w:placeholder>
                        <w:docPart w:val="3F4DCAD677074FDEA3F3900DE255B539"/>
                      </w:placeholder>
                      <w:dataBinding w:prefixMappings="xmlns:ns0='http://subveco.project' xmlns:ns1='http://www.w3.org/2001/XMLSchema-instance' " w:xpath="/ns0:demande[1]/ns0:calculaide[1]/ns0:applicationpourcentage[1]" w:storeItemID="{B270F500-ED64-409E-84A5-8766C5230762}"/>
                      <w:text/>
                    </w:sdtPr>
                    <w:sdtEndPr/>
                    <w:sdtContent>
                      <w:r w:rsidR="00E34473"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</w:sdtContent>
                  </w:sdt>
                </w:p>
              </w:tc>
            </w:tr>
            <w:tr w:rsidR="00CC6461" w:rsidRPr="00DC1FF7" w:rsidTr="009830A1">
              <w:tc>
                <w:tcPr>
                  <w:tcW w:w="7911" w:type="dxa"/>
                  <w:tcBorders>
                    <w:left w:val="single" w:sz="12" w:space="0" w:color="A6A6A6" w:themeColor="background1" w:themeShade="A6"/>
                    <w:bottom w:val="single" w:sz="12" w:space="0" w:color="A6A6A6" w:themeColor="background1" w:themeShade="A6"/>
                    <w:right w:val="single" w:sz="2" w:space="0" w:color="A6A6A6" w:themeColor="background1" w:themeShade="A6"/>
                  </w:tcBorders>
                  <w:shd w:val="clear" w:color="auto" w:fill="F2F2F2" w:themeFill="background1" w:themeFillShade="F2"/>
                </w:tcPr>
                <w:p w:rsidR="00CC6461" w:rsidRPr="00DC1FF7" w:rsidRDefault="00CC6461" w:rsidP="00450532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  <w:r w:rsidRPr="00DC1FF7">
                    <w:rPr>
                      <w:color w:val="000000" w:themeColor="text1"/>
                      <w:sz w:val="22"/>
                      <w:szCs w:val="22"/>
                    </w:rPr>
                    <w:t>Prime calculé</w:t>
                  </w:r>
                  <w:r w:rsidR="00405E12" w:rsidRPr="00DC1FF7">
                    <w:rPr>
                      <w:color w:val="000000" w:themeColor="text1"/>
                      <w:sz w:val="22"/>
                      <w:szCs w:val="22"/>
                    </w:rPr>
                    <w:t>e</w:t>
                  </w:r>
                  <w:r w:rsidRPr="00DC1FF7">
                    <w:rPr>
                      <w:color w:val="000000" w:themeColor="text1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2720" w:type="dxa"/>
                  <w:tcBorders>
                    <w:top w:val="single" w:sz="2" w:space="0" w:color="A6A6A6" w:themeColor="background1" w:themeShade="A6"/>
                    <w:left w:val="single" w:sz="2" w:space="0" w:color="A6A6A6" w:themeColor="background1" w:themeShade="A6"/>
                    <w:bottom w:val="single" w:sz="12" w:space="0" w:color="A6A6A6" w:themeColor="background1" w:themeShade="A6"/>
                    <w:right w:val="single" w:sz="12" w:space="0" w:color="A6A6A6" w:themeColor="background1" w:themeShade="A6"/>
                  </w:tcBorders>
                  <w:shd w:val="clear" w:color="auto" w:fill="F2F2F2" w:themeFill="background1" w:themeFillShade="F2"/>
                </w:tcPr>
                <w:p w:rsidR="00CC6461" w:rsidRPr="00DC1FF7" w:rsidRDefault="00CC6461" w:rsidP="00FB460D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  <w:r w:rsidRPr="00DC1FF7">
                    <w:rPr>
                      <w:color w:val="000000" w:themeColor="text1"/>
                      <w:sz w:val="22"/>
                      <w:szCs w:val="22"/>
                    </w:rPr>
                    <w:t xml:space="preserve">= </w:t>
                  </w:r>
                  <w:sdt>
                    <w:sdtPr>
                      <w:rPr>
                        <w:color w:val="000000" w:themeColor="text1"/>
                        <w:sz w:val="22"/>
                        <w:szCs w:val="22"/>
                      </w:rPr>
                      <w:id w:val="-1710943791"/>
                      <w:placeholder>
                        <w:docPart w:val="DefaultPlaceholder_-1854013440"/>
                      </w:placeholder>
                      <w:dataBinding w:prefixMappings="xmlns:ns0='http://subveco.project' xmlns:ns1='http://www.w3.org/2001/XMLSchema-instance' " w:xpath="/ns0:demande[1]/ns0:calculaide[1]/ns0:primeSimule[1]" w:storeItemID="{B270F500-ED64-409E-84A5-8766C5230762}"/>
                      <w:text/>
                    </w:sdtPr>
                    <w:sdtEndPr/>
                    <w:sdtContent>
                      <w:r w:rsidR="00E34473"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</w:sdtContent>
                  </w:sdt>
                </w:p>
              </w:tc>
            </w:tr>
          </w:tbl>
          <w:p w:rsidR="00B4581C" w:rsidRPr="00DC1FF7" w:rsidRDefault="00B4581C" w:rsidP="0047185C">
            <w:pPr>
              <w:tabs>
                <w:tab w:val="left" w:pos="6420"/>
              </w:tabs>
              <w:rPr>
                <w:sz w:val="22"/>
                <w:szCs w:val="22"/>
              </w:rPr>
            </w:pPr>
          </w:p>
        </w:tc>
      </w:tr>
      <w:tr w:rsidR="003C7EE6" w:rsidRPr="00DC1FF7" w:rsidTr="004C4363">
        <w:trPr>
          <w:jc w:val="center"/>
        </w:trPr>
        <w:tc>
          <w:tcPr>
            <w:tcW w:w="11057" w:type="dxa"/>
          </w:tcPr>
          <w:tbl>
            <w:tblPr>
              <w:tblStyle w:val="Grilledutableau"/>
              <w:tblW w:w="10631" w:type="dxa"/>
              <w:tblBorders>
                <w:top w:val="single" w:sz="12" w:space="0" w:color="BFBFBF" w:themeColor="background1" w:themeShade="BF"/>
                <w:left w:val="single" w:sz="12" w:space="0" w:color="BFBFBF" w:themeColor="background1" w:themeShade="BF"/>
                <w:bottom w:val="single" w:sz="12" w:space="0" w:color="BFBFBF" w:themeColor="background1" w:themeShade="BF"/>
                <w:right w:val="single" w:sz="12" w:space="0" w:color="BFBFBF" w:themeColor="background1" w:themeShade="BF"/>
                <w:insideH w:val="none" w:sz="0" w:space="0" w:color="auto"/>
                <w:insideV w:val="none" w:sz="0" w:space="0" w:color="auto"/>
              </w:tblBorders>
              <w:shd w:val="clear" w:color="auto" w:fill="F2F2F2" w:themeFill="background1" w:themeFillShade="F2"/>
              <w:tblLayout w:type="fixed"/>
              <w:tblLook w:val="04A0" w:firstRow="1" w:lastRow="0" w:firstColumn="1" w:lastColumn="0" w:noHBand="0" w:noVBand="1"/>
            </w:tblPr>
            <w:tblGrid>
              <w:gridCol w:w="10631"/>
            </w:tblGrid>
            <w:tr w:rsidR="003C7EE6" w:rsidRPr="00DC1FF7" w:rsidTr="0009132D">
              <w:tc>
                <w:tcPr>
                  <w:tcW w:w="10631" w:type="dxa"/>
                  <w:tcBorders>
                    <w:top w:val="single" w:sz="12" w:space="0" w:color="BFBFBF" w:themeColor="background1" w:themeShade="BF"/>
                    <w:bottom w:val="single" w:sz="12" w:space="0" w:color="BFBFBF" w:themeColor="background1" w:themeShade="BF"/>
                  </w:tcBorders>
                  <w:shd w:val="clear" w:color="auto" w:fill="FFFFFF" w:themeFill="background1"/>
                </w:tcPr>
                <w:p w:rsidR="003C7EE6" w:rsidRPr="0009132D" w:rsidRDefault="003C7EE6" w:rsidP="00D846F9">
                  <w:pPr>
                    <w:jc w:val="right"/>
                    <w:rPr>
                      <w:b/>
                      <w:color w:val="000000" w:themeColor="text1"/>
                      <w:sz w:val="22"/>
                      <w:szCs w:val="22"/>
                      <w:highlight w:val="lightGray"/>
                    </w:rPr>
                  </w:pPr>
                  <w:r w:rsidRPr="0009132D">
                    <w:rPr>
                      <w:b/>
                      <w:color w:val="000000" w:themeColor="text1"/>
                      <w:sz w:val="22"/>
                      <w:szCs w:val="22"/>
                      <w:highlight w:val="lightGray"/>
                    </w:rPr>
                    <w:t xml:space="preserve">Commentaire </w:t>
                  </w:r>
                  <w:r w:rsidR="00D846F9">
                    <w:rPr>
                      <w:b/>
                      <w:color w:val="000000" w:themeColor="text1"/>
                      <w:sz w:val="22"/>
                      <w:szCs w:val="22"/>
                      <w:highlight w:val="lightGray"/>
                    </w:rPr>
                    <w:t>à destination</w:t>
                  </w:r>
                  <w:r w:rsidRPr="0009132D">
                    <w:rPr>
                      <w:b/>
                      <w:color w:val="000000" w:themeColor="text1"/>
                      <w:sz w:val="22"/>
                      <w:szCs w:val="22"/>
                      <w:highlight w:val="lightGray"/>
                    </w:rPr>
                    <w:t xml:space="preserve"> </w:t>
                  </w:r>
                  <w:r w:rsidR="00D846F9">
                    <w:rPr>
                      <w:b/>
                      <w:color w:val="000000" w:themeColor="text1"/>
                      <w:sz w:val="22"/>
                      <w:szCs w:val="22"/>
                      <w:highlight w:val="lightGray"/>
                    </w:rPr>
                    <w:t xml:space="preserve">du </w:t>
                  </w:r>
                  <w:r w:rsidRPr="0009132D">
                    <w:rPr>
                      <w:b/>
                      <w:color w:val="000000" w:themeColor="text1"/>
                      <w:sz w:val="22"/>
                      <w:szCs w:val="22"/>
                      <w:highlight w:val="lightGray"/>
                    </w:rPr>
                    <w:t>CGD</w:t>
                  </w:r>
                </w:p>
              </w:tc>
            </w:tr>
            <w:tr w:rsidR="003C7EE6" w:rsidRPr="00DC1FF7" w:rsidTr="00064F3A">
              <w:trPr>
                <w:trHeight w:val="340"/>
              </w:trPr>
              <w:sdt>
                <w:sdtPr>
                  <w:rPr>
                    <w:color w:val="000000" w:themeColor="text1"/>
                    <w:sz w:val="22"/>
                    <w:szCs w:val="22"/>
                  </w:rPr>
                  <w:id w:val="378976724"/>
                  <w:placeholder>
                    <w:docPart w:val="DefaultPlaceholder_-1854013440"/>
                  </w:placeholder>
                  <w:dataBinding w:prefixMappings="xmlns:ns0='http://subveco.project' xmlns:ns1='http://www.w3.org/2001/XMLSchema-instance' " w:xpath="/ns0:demande[1]/ns0:commentCGD[1]" w:storeItemID="{B270F500-ED64-409E-84A5-8766C5230762}"/>
                  <w:text/>
                </w:sdtPr>
                <w:sdtEndPr/>
                <w:sdtContent>
                  <w:tc>
                    <w:tcPr>
                      <w:tcW w:w="10631" w:type="dxa"/>
                      <w:tcBorders>
                        <w:top w:val="single" w:sz="12" w:space="0" w:color="BFBFBF" w:themeColor="background1" w:themeShade="BF"/>
                      </w:tcBorders>
                      <w:shd w:val="clear" w:color="auto" w:fill="FFFFFF" w:themeFill="background1"/>
                    </w:tcPr>
                    <w:p w:rsidR="003C7EE6" w:rsidRPr="00DC1FF7" w:rsidRDefault="00690A64" w:rsidP="00663634">
                      <w:pPr>
                        <w:rPr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</w:p>
                  </w:tc>
                </w:sdtContent>
              </w:sdt>
            </w:tr>
          </w:tbl>
          <w:p w:rsidR="003C7EE6" w:rsidRPr="00DC1FF7" w:rsidRDefault="003C7EE6" w:rsidP="00384281">
            <w:pPr>
              <w:jc w:val="right"/>
              <w:rPr>
                <w:b/>
                <w:color w:val="000000" w:themeColor="text1"/>
                <w:sz w:val="22"/>
                <w:szCs w:val="22"/>
                <w:highlight w:val="lightGray"/>
              </w:rPr>
            </w:pPr>
          </w:p>
        </w:tc>
      </w:tr>
      <w:tr w:rsidR="003C7EE6" w:rsidRPr="00DC1FF7" w:rsidTr="004C4363">
        <w:trPr>
          <w:jc w:val="center"/>
        </w:trPr>
        <w:tc>
          <w:tcPr>
            <w:tcW w:w="11057" w:type="dxa"/>
          </w:tcPr>
          <w:tbl>
            <w:tblPr>
              <w:tblStyle w:val="Grilledutableau"/>
              <w:tblW w:w="1063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F2F2F2" w:themeFill="background1" w:themeFillShade="F2"/>
              <w:tblLayout w:type="fixed"/>
              <w:tblLook w:val="04A0" w:firstRow="1" w:lastRow="0" w:firstColumn="1" w:lastColumn="0" w:noHBand="0" w:noVBand="1"/>
            </w:tblPr>
            <w:tblGrid>
              <w:gridCol w:w="2329"/>
              <w:gridCol w:w="2025"/>
              <w:gridCol w:w="2025"/>
              <w:gridCol w:w="2026"/>
              <w:gridCol w:w="2226"/>
            </w:tblGrid>
            <w:tr w:rsidR="003C7EE6" w:rsidRPr="00DC1FF7" w:rsidTr="00822980">
              <w:tc>
                <w:tcPr>
                  <w:tcW w:w="10631" w:type="dxa"/>
                  <w:gridSpan w:val="5"/>
                  <w:tcBorders>
                    <w:top w:val="single" w:sz="12" w:space="0" w:color="C00000"/>
                    <w:left w:val="single" w:sz="12" w:space="0" w:color="C00000"/>
                    <w:right w:val="single" w:sz="12" w:space="0" w:color="C00000"/>
                  </w:tcBorders>
                  <w:shd w:val="clear" w:color="auto" w:fill="FFFFFF" w:themeFill="background1"/>
                </w:tcPr>
                <w:p w:rsidR="003C7EE6" w:rsidRPr="00DC1FF7" w:rsidRDefault="003C7EE6" w:rsidP="009E4530">
                  <w:pPr>
                    <w:jc w:val="right"/>
                    <w:rPr>
                      <w:b/>
                      <w:color w:val="000000" w:themeColor="text1"/>
                      <w:sz w:val="22"/>
                      <w:szCs w:val="22"/>
                    </w:rPr>
                  </w:pPr>
                  <w:r w:rsidRPr="00DC1FF7">
                    <w:rPr>
                      <w:b/>
                      <w:color w:val="C00000"/>
                      <w:sz w:val="22"/>
                      <w:szCs w:val="22"/>
                      <w:highlight w:val="lightGray"/>
                    </w:rPr>
                    <w:t>Avis de la Direction de l’Environnement</w:t>
                  </w:r>
                </w:p>
              </w:tc>
            </w:tr>
            <w:tr w:rsidR="003C7EE6" w:rsidRPr="00DC1FF7" w:rsidTr="00822980">
              <w:tc>
                <w:tcPr>
                  <w:tcW w:w="2329" w:type="dxa"/>
                  <w:tcBorders>
                    <w:left w:val="single" w:sz="12" w:space="0" w:color="C00000"/>
                  </w:tcBorders>
                  <w:shd w:val="clear" w:color="auto" w:fill="F2F2F2" w:themeFill="background1" w:themeFillShade="F2"/>
                </w:tcPr>
                <w:p w:rsidR="003C7EE6" w:rsidRPr="00DC1FF7" w:rsidRDefault="003C7EE6" w:rsidP="00450532">
                  <w:pPr>
                    <w:jc w:val="center"/>
                    <w:rPr>
                      <w:b/>
                      <w:color w:val="000000" w:themeColor="text1"/>
                      <w:sz w:val="22"/>
                      <w:szCs w:val="22"/>
                    </w:rPr>
                  </w:pPr>
                  <w:r w:rsidRPr="00DC1FF7">
                    <w:rPr>
                      <w:b/>
                      <w:color w:val="000000" w:themeColor="text1"/>
                      <w:sz w:val="22"/>
                      <w:szCs w:val="22"/>
                    </w:rPr>
                    <w:t>Montant</w:t>
                  </w:r>
                </w:p>
              </w:tc>
              <w:tc>
                <w:tcPr>
                  <w:tcW w:w="2025" w:type="dxa"/>
                  <w:shd w:val="clear" w:color="auto" w:fill="F2F2F2" w:themeFill="background1" w:themeFillShade="F2"/>
                </w:tcPr>
                <w:p w:rsidR="003C7EE6" w:rsidRPr="00DC1FF7" w:rsidRDefault="003C7EE6" w:rsidP="00450532">
                  <w:pPr>
                    <w:jc w:val="center"/>
                    <w:rPr>
                      <w:b/>
                      <w:color w:val="000000" w:themeColor="text1"/>
                      <w:sz w:val="22"/>
                      <w:szCs w:val="22"/>
                    </w:rPr>
                  </w:pPr>
                  <w:r w:rsidRPr="00DC1FF7">
                    <w:rPr>
                      <w:b/>
                      <w:color w:val="000000" w:themeColor="text1"/>
                      <w:sz w:val="22"/>
                      <w:szCs w:val="22"/>
                    </w:rPr>
                    <w:t>Exercice</w:t>
                  </w:r>
                </w:p>
              </w:tc>
              <w:tc>
                <w:tcPr>
                  <w:tcW w:w="2025" w:type="dxa"/>
                  <w:shd w:val="clear" w:color="auto" w:fill="F2F2F2" w:themeFill="background1" w:themeFillShade="F2"/>
                </w:tcPr>
                <w:p w:rsidR="003C7EE6" w:rsidRPr="00DC1FF7" w:rsidRDefault="003C7EE6" w:rsidP="00A16020">
                  <w:pPr>
                    <w:jc w:val="center"/>
                    <w:rPr>
                      <w:b/>
                      <w:color w:val="C00000"/>
                      <w:sz w:val="22"/>
                      <w:szCs w:val="22"/>
                    </w:rPr>
                  </w:pPr>
                  <w:r w:rsidRPr="00DC1FF7">
                    <w:rPr>
                      <w:b/>
                      <w:color w:val="000000" w:themeColor="text1"/>
                      <w:sz w:val="22"/>
                      <w:szCs w:val="22"/>
                    </w:rPr>
                    <w:t>Article</w:t>
                  </w:r>
                </w:p>
              </w:tc>
              <w:tc>
                <w:tcPr>
                  <w:tcW w:w="2026" w:type="dxa"/>
                  <w:shd w:val="clear" w:color="auto" w:fill="F2F2F2" w:themeFill="background1" w:themeFillShade="F2"/>
                </w:tcPr>
                <w:p w:rsidR="003C7EE6" w:rsidRPr="00DC1FF7" w:rsidRDefault="003C7EE6" w:rsidP="00450532">
                  <w:pPr>
                    <w:jc w:val="center"/>
                    <w:rPr>
                      <w:b/>
                      <w:color w:val="000000" w:themeColor="text1"/>
                      <w:sz w:val="22"/>
                      <w:szCs w:val="22"/>
                    </w:rPr>
                  </w:pPr>
                  <w:r w:rsidRPr="00DC1FF7">
                    <w:rPr>
                      <w:b/>
                      <w:color w:val="000000" w:themeColor="text1"/>
                      <w:sz w:val="22"/>
                      <w:szCs w:val="22"/>
                    </w:rPr>
                    <w:t>F.E.D</w:t>
                  </w:r>
                </w:p>
              </w:tc>
              <w:tc>
                <w:tcPr>
                  <w:tcW w:w="2226" w:type="dxa"/>
                  <w:tcBorders>
                    <w:right w:val="single" w:sz="12" w:space="0" w:color="C00000"/>
                  </w:tcBorders>
                  <w:shd w:val="clear" w:color="auto" w:fill="F2F2F2" w:themeFill="background1" w:themeFillShade="F2"/>
                </w:tcPr>
                <w:p w:rsidR="003C7EE6" w:rsidRPr="00DC1FF7" w:rsidRDefault="003C7EE6" w:rsidP="00450532">
                  <w:pPr>
                    <w:jc w:val="center"/>
                    <w:rPr>
                      <w:b/>
                      <w:color w:val="000000" w:themeColor="text1"/>
                      <w:sz w:val="22"/>
                      <w:szCs w:val="22"/>
                    </w:rPr>
                  </w:pPr>
                  <w:r w:rsidRPr="00DC1FF7">
                    <w:rPr>
                      <w:b/>
                      <w:color w:val="000000" w:themeColor="text1"/>
                      <w:sz w:val="22"/>
                      <w:szCs w:val="22"/>
                    </w:rPr>
                    <w:t>N° Ordre</w:t>
                  </w:r>
                </w:p>
              </w:tc>
            </w:tr>
            <w:tr w:rsidR="003C7EE6" w:rsidRPr="00DC1FF7" w:rsidTr="00D255BE">
              <w:tc>
                <w:tcPr>
                  <w:tcW w:w="2329" w:type="dxa"/>
                  <w:tcBorders>
                    <w:left w:val="single" w:sz="12" w:space="0" w:color="C00000"/>
                    <w:bottom w:val="single" w:sz="12" w:space="0" w:color="C00000"/>
                  </w:tcBorders>
                  <w:shd w:val="clear" w:color="auto" w:fill="F2F2F2" w:themeFill="background1" w:themeFillShade="F2"/>
                </w:tcPr>
                <w:p w:rsidR="003C7EE6" w:rsidRPr="00DC1FF7" w:rsidRDefault="00427815" w:rsidP="00405E12">
                  <w:pPr>
                    <w:jc w:val="center"/>
                    <w:rPr>
                      <w:color w:val="000000" w:themeColor="text1"/>
                      <w:sz w:val="22"/>
                      <w:szCs w:val="22"/>
                    </w:rPr>
                  </w:pPr>
                  <w:sdt>
                    <w:sdtPr>
                      <w:rPr>
                        <w:color w:val="000000" w:themeColor="text1"/>
                        <w:sz w:val="22"/>
                        <w:szCs w:val="22"/>
                      </w:rPr>
                      <w:id w:val="722032256"/>
                      <w:placeholder>
                        <w:docPart w:val="F02BD3445DA0471991FF42E8B2C05902"/>
                      </w:placeholder>
                      <w:showingPlcHdr/>
                      <w:dataBinding w:prefixMappings="xmlns:ns0='http://subveco.project' xmlns:ns1='http://www.w3.org/2001/XMLSchema-instance' " w:xpath="/ns0:demande[1]/ns0:avisdirection[1]/ns0:montant[1]" w:storeItemID="{B270F500-ED64-409E-84A5-8766C5230762}"/>
                      <w:text/>
                    </w:sdtPr>
                    <w:sdtEndPr/>
                    <w:sdtContent>
                      <w:r w:rsidR="003C7EE6" w:rsidRPr="00DC1FF7">
                        <w:rPr>
                          <w:rStyle w:val="Textedelespacerserv"/>
                          <w:sz w:val="22"/>
                          <w:szCs w:val="22"/>
                        </w:rPr>
                        <w:t xml:space="preserve"> </w:t>
                      </w:r>
                    </w:sdtContent>
                  </w:sdt>
                  <w:r w:rsidR="003C7EE6" w:rsidRPr="00DC1FF7">
                    <w:rPr>
                      <w:color w:val="000000" w:themeColor="text1"/>
                      <w:sz w:val="22"/>
                      <w:szCs w:val="22"/>
                    </w:rPr>
                    <w:t>€</w:t>
                  </w:r>
                </w:p>
              </w:tc>
              <w:sdt>
                <w:sdtPr>
                  <w:rPr>
                    <w:color w:val="000000" w:themeColor="text1"/>
                    <w:sz w:val="22"/>
                    <w:szCs w:val="22"/>
                  </w:rPr>
                  <w:id w:val="-1240780350"/>
                  <w:placeholder>
                    <w:docPart w:val="7669DA1D09EA444AAE2552783CC4B7C8"/>
                  </w:placeholder>
                  <w:showingPlcHdr/>
                  <w:dataBinding w:prefixMappings="xmlns:ns0='http://subveco.project' xmlns:ns1='http://www.w3.org/2001/XMLSchema-instance' " w:xpath="/ns0:demande[1]/ns0:avisdirection[1]/ns0:exercice[1]" w:storeItemID="{B270F500-ED64-409E-84A5-8766C5230762}"/>
                  <w:text/>
                </w:sdtPr>
                <w:sdtEndPr/>
                <w:sdtContent>
                  <w:tc>
                    <w:tcPr>
                      <w:tcW w:w="2025" w:type="dxa"/>
                      <w:tcBorders>
                        <w:bottom w:val="single" w:sz="12" w:space="0" w:color="C00000"/>
                      </w:tcBorders>
                      <w:shd w:val="clear" w:color="auto" w:fill="F2F2F2" w:themeFill="background1" w:themeFillShade="F2"/>
                    </w:tcPr>
                    <w:p w:rsidR="003C7EE6" w:rsidRPr="00DC1FF7" w:rsidRDefault="003C7EE6" w:rsidP="00405E12">
                      <w:pPr>
                        <w:jc w:val="center"/>
                        <w:rPr>
                          <w:color w:val="000000" w:themeColor="text1"/>
                          <w:sz w:val="22"/>
                          <w:szCs w:val="22"/>
                        </w:rPr>
                      </w:pPr>
                      <w:r w:rsidRPr="00DC1FF7">
                        <w:rPr>
                          <w:rStyle w:val="Textedelespacerserv"/>
                          <w:sz w:val="22"/>
                          <w:szCs w:val="22"/>
                        </w:rPr>
                        <w:t xml:space="preserve"> </w:t>
                      </w:r>
                    </w:p>
                  </w:tc>
                </w:sdtContent>
              </w:sdt>
              <w:sdt>
                <w:sdtPr>
                  <w:rPr>
                    <w:color w:val="000000" w:themeColor="text1"/>
                    <w:sz w:val="22"/>
                    <w:szCs w:val="22"/>
                  </w:rPr>
                  <w:id w:val="968785082"/>
                  <w:placeholder>
                    <w:docPart w:val="8DA2FB80D893417B8EA740718C26E6CB"/>
                  </w:placeholder>
                  <w:showingPlcHdr/>
                  <w:dataBinding w:prefixMappings="xmlns:ns0='http://subveco.project' xmlns:ns1='http://www.w3.org/2001/XMLSchema-instance' " w:xpath="/ns0:demande[1]/ns0:avisdirection[1]/ns0:article[1]" w:storeItemID="{B270F500-ED64-409E-84A5-8766C5230762}"/>
                  <w:text/>
                </w:sdtPr>
                <w:sdtEndPr/>
                <w:sdtContent>
                  <w:tc>
                    <w:tcPr>
                      <w:tcW w:w="2025" w:type="dxa"/>
                      <w:tcBorders>
                        <w:bottom w:val="single" w:sz="12" w:space="0" w:color="C00000"/>
                      </w:tcBorders>
                      <w:shd w:val="clear" w:color="auto" w:fill="F2F2F2" w:themeFill="background1" w:themeFillShade="F2"/>
                    </w:tcPr>
                    <w:p w:rsidR="003C7EE6" w:rsidRPr="00DC1FF7" w:rsidRDefault="003C7EE6" w:rsidP="00405E12">
                      <w:pPr>
                        <w:jc w:val="center"/>
                        <w:rPr>
                          <w:color w:val="000000" w:themeColor="text1"/>
                          <w:sz w:val="22"/>
                          <w:szCs w:val="22"/>
                        </w:rPr>
                      </w:pPr>
                      <w:r w:rsidRPr="00DC1FF7">
                        <w:rPr>
                          <w:rStyle w:val="Textedelespacerserv"/>
                          <w:sz w:val="22"/>
                          <w:szCs w:val="22"/>
                        </w:rPr>
                        <w:t xml:space="preserve"> </w:t>
                      </w:r>
                    </w:p>
                  </w:tc>
                </w:sdtContent>
              </w:sdt>
              <w:sdt>
                <w:sdtPr>
                  <w:rPr>
                    <w:color w:val="000000" w:themeColor="text1"/>
                    <w:sz w:val="22"/>
                    <w:szCs w:val="22"/>
                  </w:rPr>
                  <w:id w:val="1114641149"/>
                  <w:placeholder>
                    <w:docPart w:val="87A3577E7A734B68A150E992BCBBACFD"/>
                  </w:placeholder>
                  <w:showingPlcHdr/>
                  <w:dataBinding w:prefixMappings="xmlns:ns0='http://subveco.project' xmlns:ns1='http://www.w3.org/2001/XMLSchema-instance' " w:xpath="/ns0:demande[1]/ns0:avisdirection[1]/ns0:fed[1]" w:storeItemID="{B270F500-ED64-409E-84A5-8766C5230762}"/>
                  <w:text/>
                </w:sdtPr>
                <w:sdtEndPr/>
                <w:sdtContent>
                  <w:tc>
                    <w:tcPr>
                      <w:tcW w:w="2026" w:type="dxa"/>
                      <w:tcBorders>
                        <w:bottom w:val="single" w:sz="12" w:space="0" w:color="C00000"/>
                      </w:tcBorders>
                      <w:shd w:val="clear" w:color="auto" w:fill="F2F2F2" w:themeFill="background1" w:themeFillShade="F2"/>
                    </w:tcPr>
                    <w:p w:rsidR="003C7EE6" w:rsidRPr="00DC1FF7" w:rsidRDefault="003C7EE6" w:rsidP="00405E12">
                      <w:pPr>
                        <w:jc w:val="center"/>
                        <w:rPr>
                          <w:color w:val="000000" w:themeColor="text1"/>
                          <w:sz w:val="22"/>
                          <w:szCs w:val="22"/>
                        </w:rPr>
                      </w:pPr>
                      <w:r w:rsidRPr="00DC1FF7">
                        <w:rPr>
                          <w:rStyle w:val="Textedelespacerserv"/>
                          <w:sz w:val="22"/>
                          <w:szCs w:val="22"/>
                        </w:rPr>
                        <w:t xml:space="preserve"> </w:t>
                      </w:r>
                    </w:p>
                  </w:tc>
                </w:sdtContent>
              </w:sdt>
              <w:sdt>
                <w:sdtPr>
                  <w:rPr>
                    <w:color w:val="000000" w:themeColor="text1"/>
                    <w:sz w:val="22"/>
                    <w:szCs w:val="22"/>
                  </w:rPr>
                  <w:id w:val="-864594841"/>
                  <w:placeholder>
                    <w:docPart w:val="0F395520A48F4402BB8F9B4CD41530C2"/>
                  </w:placeholder>
                  <w:showingPlcHdr/>
                  <w:dataBinding w:prefixMappings="xmlns:ns0='http://subveco.project' xmlns:ns1='http://www.w3.org/2001/XMLSchema-instance' " w:xpath="/ns0:demande[1]/ns0:avisdirection[1]/ns0:nordre[1]" w:storeItemID="{B270F500-ED64-409E-84A5-8766C5230762}"/>
                  <w:text/>
                </w:sdtPr>
                <w:sdtEndPr/>
                <w:sdtContent>
                  <w:tc>
                    <w:tcPr>
                      <w:tcW w:w="2226" w:type="dxa"/>
                      <w:tcBorders>
                        <w:bottom w:val="single" w:sz="12" w:space="0" w:color="C00000"/>
                        <w:right w:val="single" w:sz="12" w:space="0" w:color="C00000"/>
                      </w:tcBorders>
                      <w:shd w:val="clear" w:color="auto" w:fill="F2F2F2" w:themeFill="background1" w:themeFillShade="F2"/>
                    </w:tcPr>
                    <w:p w:rsidR="003C7EE6" w:rsidRPr="00DC1FF7" w:rsidRDefault="003C7EE6" w:rsidP="00405E12">
                      <w:pPr>
                        <w:jc w:val="center"/>
                        <w:rPr>
                          <w:color w:val="000000" w:themeColor="text1"/>
                          <w:sz w:val="22"/>
                          <w:szCs w:val="22"/>
                        </w:rPr>
                      </w:pPr>
                      <w:r w:rsidRPr="00DC1FF7">
                        <w:rPr>
                          <w:rStyle w:val="Textedelespacerserv"/>
                          <w:sz w:val="22"/>
                          <w:szCs w:val="22"/>
                        </w:rPr>
                        <w:t xml:space="preserve"> </w:t>
                      </w:r>
                    </w:p>
                  </w:tc>
                </w:sdtContent>
              </w:sdt>
            </w:tr>
          </w:tbl>
          <w:p w:rsidR="003C7EE6" w:rsidRPr="00DC1FF7" w:rsidRDefault="003C7EE6" w:rsidP="0047185C">
            <w:pPr>
              <w:tabs>
                <w:tab w:val="left" w:pos="6420"/>
              </w:tabs>
              <w:rPr>
                <w:sz w:val="22"/>
                <w:szCs w:val="22"/>
              </w:rPr>
            </w:pPr>
          </w:p>
        </w:tc>
      </w:tr>
    </w:tbl>
    <w:p w:rsidR="0047185C" w:rsidRPr="00DC1FF7" w:rsidRDefault="0047185C" w:rsidP="0047185C">
      <w:pPr>
        <w:tabs>
          <w:tab w:val="left" w:pos="6420"/>
        </w:tabs>
        <w:rPr>
          <w:sz w:val="22"/>
          <w:szCs w:val="22"/>
        </w:rPr>
      </w:pPr>
    </w:p>
    <w:p w:rsidR="009B1893" w:rsidRPr="00DC1FF7" w:rsidRDefault="009B1893" w:rsidP="0047185C">
      <w:pPr>
        <w:tabs>
          <w:tab w:val="left" w:pos="6420"/>
        </w:tabs>
        <w:rPr>
          <w:sz w:val="22"/>
          <w:szCs w:val="22"/>
        </w:rPr>
      </w:pPr>
      <w:bookmarkStart w:id="0" w:name="_GoBack"/>
      <w:bookmarkEnd w:id="0"/>
    </w:p>
    <w:sectPr w:rsidR="009B1893" w:rsidRPr="00DC1FF7" w:rsidSect="00B90347">
      <w:headerReference w:type="first" r:id="rId10"/>
      <w:footerReference w:type="first" r:id="rId11"/>
      <w:pgSz w:w="11907" w:h="16840"/>
      <w:pgMar w:top="568" w:right="567" w:bottom="993" w:left="680" w:header="0" w:footer="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27815" w:rsidRDefault="00427815">
      <w:r>
        <w:separator/>
      </w:r>
    </w:p>
  </w:endnote>
  <w:endnote w:type="continuationSeparator" w:id="0">
    <w:p w:rsidR="00427815" w:rsidRDefault="004278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Grilledutableau"/>
      <w:tblW w:w="10776" w:type="dxa"/>
      <w:tblInd w:w="10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592"/>
      <w:gridCol w:w="2065"/>
      <w:gridCol w:w="5119"/>
    </w:tblGrid>
    <w:tr w:rsidR="00B90347" w:rsidRPr="00C003A6" w:rsidTr="00C003A6">
      <w:trPr>
        <w:trHeight w:val="922"/>
      </w:trPr>
      <w:tc>
        <w:tcPr>
          <w:tcW w:w="3592" w:type="dxa"/>
        </w:tcPr>
        <w:p w:rsidR="00B90347" w:rsidRPr="00C003A6" w:rsidRDefault="00B90347" w:rsidP="00B90347">
          <w:pPr>
            <w:widowControl w:val="0"/>
            <w:autoSpaceDE w:val="0"/>
            <w:autoSpaceDN w:val="0"/>
            <w:adjustRightInd w:val="0"/>
            <w:ind w:right="-1134"/>
            <w:rPr>
              <w:sz w:val="20"/>
              <w:szCs w:val="20"/>
            </w:rPr>
          </w:pPr>
          <w:r w:rsidRPr="00C003A6">
            <w:rPr>
              <w:sz w:val="20"/>
              <w:szCs w:val="20"/>
            </w:rPr>
            <w:t xml:space="preserve">3 avenue de </w:t>
          </w:r>
          <w:proofErr w:type="spellStart"/>
          <w:r w:rsidRPr="00C003A6">
            <w:rPr>
              <w:sz w:val="20"/>
              <w:szCs w:val="20"/>
            </w:rPr>
            <w:t>Fontvielle</w:t>
          </w:r>
          <w:proofErr w:type="spellEnd"/>
          <w:r w:rsidRPr="00C003A6">
            <w:rPr>
              <w:sz w:val="20"/>
              <w:szCs w:val="20"/>
            </w:rPr>
            <w:br/>
            <w:t>MC 98000 MONACO</w:t>
          </w:r>
          <w:r w:rsidRPr="00C003A6">
            <w:rPr>
              <w:sz w:val="20"/>
              <w:szCs w:val="20"/>
            </w:rPr>
            <w:br/>
            <w:t>Tél. : (+377) 98 98 83 41</w:t>
          </w:r>
          <w:r w:rsidRPr="00C003A6">
            <w:rPr>
              <w:sz w:val="20"/>
              <w:szCs w:val="20"/>
            </w:rPr>
            <w:br/>
            <w:t>Fax : (+377) 92 05 28 91</w:t>
          </w:r>
        </w:p>
        <w:p w:rsidR="00B90347" w:rsidRPr="00C003A6" w:rsidRDefault="00427815" w:rsidP="00B90347">
          <w:pPr>
            <w:widowControl w:val="0"/>
            <w:autoSpaceDE w:val="0"/>
            <w:autoSpaceDN w:val="0"/>
            <w:adjustRightInd w:val="0"/>
            <w:ind w:right="-1134"/>
            <w:rPr>
              <w:sz w:val="20"/>
              <w:szCs w:val="20"/>
            </w:rPr>
          </w:pPr>
          <w:hyperlink r:id="rId1" w:history="1">
            <w:r w:rsidR="00B90347" w:rsidRPr="00C003A6">
              <w:rPr>
                <w:rStyle w:val="Lienhypertexte"/>
                <w:sz w:val="20"/>
                <w:szCs w:val="20"/>
              </w:rPr>
              <w:t>environnement@gouv.mc</w:t>
            </w:r>
          </w:hyperlink>
        </w:p>
      </w:tc>
      <w:tc>
        <w:tcPr>
          <w:tcW w:w="2065" w:type="dxa"/>
        </w:tcPr>
        <w:p w:rsidR="00B90347" w:rsidRPr="00C003A6" w:rsidRDefault="00B90347">
          <w:pPr>
            <w:widowControl w:val="0"/>
            <w:autoSpaceDE w:val="0"/>
            <w:autoSpaceDN w:val="0"/>
            <w:adjustRightInd w:val="0"/>
            <w:ind w:right="-1134"/>
            <w:rPr>
              <w:sz w:val="20"/>
              <w:szCs w:val="20"/>
            </w:rPr>
          </w:pPr>
        </w:p>
      </w:tc>
      <w:tc>
        <w:tcPr>
          <w:tcW w:w="5119" w:type="dxa"/>
          <w:vAlign w:val="center"/>
        </w:tcPr>
        <w:p w:rsidR="00B90347" w:rsidRPr="00C003A6" w:rsidRDefault="00B90347" w:rsidP="00B90347">
          <w:pPr>
            <w:widowControl w:val="0"/>
            <w:autoSpaceDE w:val="0"/>
            <w:autoSpaceDN w:val="0"/>
            <w:adjustRightInd w:val="0"/>
            <w:ind w:right="-1134"/>
            <w:jc w:val="center"/>
            <w:rPr>
              <w:sz w:val="20"/>
              <w:szCs w:val="20"/>
            </w:rPr>
          </w:pPr>
          <w:r w:rsidRPr="00C003A6">
            <w:rPr>
              <w:sz w:val="20"/>
              <w:szCs w:val="20"/>
            </w:rPr>
            <w:t>Département de l’</w:t>
          </w:r>
          <w:r w:rsidR="00191DEF">
            <w:rPr>
              <w:sz w:val="20"/>
              <w:szCs w:val="20"/>
            </w:rPr>
            <w:t>É</w:t>
          </w:r>
          <w:r w:rsidRPr="00C003A6">
            <w:rPr>
              <w:sz w:val="20"/>
              <w:szCs w:val="20"/>
            </w:rPr>
            <w:t>quipement,</w:t>
          </w:r>
        </w:p>
        <w:p w:rsidR="00B90347" w:rsidRPr="00C003A6" w:rsidRDefault="00B90347" w:rsidP="001048D2">
          <w:pPr>
            <w:widowControl w:val="0"/>
            <w:autoSpaceDE w:val="0"/>
            <w:autoSpaceDN w:val="0"/>
            <w:adjustRightInd w:val="0"/>
            <w:ind w:right="-1134"/>
            <w:jc w:val="center"/>
            <w:rPr>
              <w:sz w:val="20"/>
              <w:szCs w:val="20"/>
            </w:rPr>
          </w:pPr>
          <w:r w:rsidRPr="00C003A6">
            <w:rPr>
              <w:sz w:val="20"/>
              <w:szCs w:val="20"/>
            </w:rPr>
            <w:t>de l’Environnement</w:t>
          </w:r>
          <w:r w:rsidR="00191DEF">
            <w:rPr>
              <w:sz w:val="20"/>
              <w:szCs w:val="20"/>
            </w:rPr>
            <w:t xml:space="preserve"> et</w:t>
          </w:r>
          <w:r w:rsidRPr="00C003A6">
            <w:rPr>
              <w:sz w:val="20"/>
              <w:szCs w:val="20"/>
            </w:rPr>
            <w:t xml:space="preserve"> de l’</w:t>
          </w:r>
          <w:r w:rsidR="001048D2">
            <w:rPr>
              <w:sz w:val="20"/>
              <w:szCs w:val="20"/>
            </w:rPr>
            <w:t>U</w:t>
          </w:r>
          <w:r w:rsidRPr="00C003A6">
            <w:rPr>
              <w:sz w:val="20"/>
              <w:szCs w:val="20"/>
            </w:rPr>
            <w:t>rbanisme</w:t>
          </w:r>
        </w:p>
      </w:tc>
    </w:tr>
  </w:tbl>
  <w:p w:rsidR="002B19D6" w:rsidRDefault="002B19D6" w:rsidP="00B90347">
    <w:pPr>
      <w:widowControl w:val="0"/>
      <w:autoSpaceDE w:val="0"/>
      <w:autoSpaceDN w:val="0"/>
      <w:adjustRightInd w:val="0"/>
      <w:ind w:left="-709" w:right="-113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27815" w:rsidRDefault="00427815">
      <w:r>
        <w:separator/>
      </w:r>
    </w:p>
  </w:footnote>
  <w:footnote w:type="continuationSeparator" w:id="0">
    <w:p w:rsidR="00427815" w:rsidRDefault="0042781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B0FE8" w:rsidRDefault="00BB0FE8" w:rsidP="00BB0FE8">
    <w:pPr>
      <w:pStyle w:val="En-tte"/>
      <w:rPr>
        <w:noProof/>
      </w:rPr>
    </w:pPr>
  </w:p>
  <w:p w:rsidR="00BB0FE8" w:rsidRPr="00BB0FE8" w:rsidRDefault="00BB0FE8" w:rsidP="00BB0FE8">
    <w:pPr>
      <w:pStyle w:val="En-tte"/>
    </w:pPr>
    <w:r>
      <w:rPr>
        <w:noProof/>
      </w:rPr>
      <w:drawing>
        <wp:inline distT="0" distB="0" distL="0" distR="0" wp14:anchorId="41B210AF" wp14:editId="6736E6DC">
          <wp:extent cx="6769100" cy="402590"/>
          <wp:effectExtent l="0" t="0" r="0" b="0"/>
          <wp:docPr id="3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69100" cy="4025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41014E"/>
    <w:multiLevelType w:val="hybridMultilevel"/>
    <w:tmpl w:val="8674A56A"/>
    <w:lvl w:ilvl="0" w:tplc="02FCE700">
      <w:start w:val="3500"/>
      <w:numFmt w:val="bullet"/>
      <w:lvlText w:val=""/>
      <w:lvlJc w:val="left"/>
      <w:pPr>
        <w:ind w:left="665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3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25" w:hanging="360"/>
      </w:pPr>
      <w:rPr>
        <w:rFonts w:ascii="Wingdings" w:hAnsi="Wingdings" w:hint="default"/>
      </w:rPr>
    </w:lvl>
  </w:abstractNum>
  <w:abstractNum w:abstractNumId="1">
    <w:nsid w:val="18C02798"/>
    <w:multiLevelType w:val="hybridMultilevel"/>
    <w:tmpl w:val="AD8E93D2"/>
    <w:lvl w:ilvl="0" w:tplc="18F4C5C4">
      <w:start w:val="3000"/>
      <w:numFmt w:val="bullet"/>
      <w:lvlText w:val=""/>
      <w:lvlJc w:val="left"/>
      <w:pPr>
        <w:ind w:left="1025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85" w:hanging="360"/>
      </w:pPr>
      <w:rPr>
        <w:rFonts w:ascii="Wingdings" w:hAnsi="Wingdings" w:hint="default"/>
      </w:rPr>
    </w:lvl>
  </w:abstractNum>
  <w:abstractNum w:abstractNumId="2">
    <w:nsid w:val="2B951EF3"/>
    <w:multiLevelType w:val="hybridMultilevel"/>
    <w:tmpl w:val="164A7D9A"/>
    <w:lvl w:ilvl="0" w:tplc="0AD8404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9040872"/>
    <w:multiLevelType w:val="hybridMultilevel"/>
    <w:tmpl w:val="AD7AABFC"/>
    <w:lvl w:ilvl="0" w:tplc="645E0016">
      <w:start w:val="3000"/>
      <w:numFmt w:val="decimal"/>
      <w:lvlText w:val="%1"/>
      <w:lvlJc w:val="left"/>
      <w:pPr>
        <w:ind w:left="780" w:hanging="4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97C1A54"/>
    <w:multiLevelType w:val="hybridMultilevel"/>
    <w:tmpl w:val="A29CB89C"/>
    <w:lvl w:ilvl="0" w:tplc="DE2254D4">
      <w:numFmt w:val="bullet"/>
      <w:lvlText w:val="-"/>
      <w:lvlJc w:val="left"/>
      <w:pPr>
        <w:ind w:left="720" w:hanging="360"/>
      </w:pPr>
      <w:rPr>
        <w:rFonts w:ascii="Garamond" w:eastAsia="Times New Roman" w:hAnsi="Garamond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0AB2DD4"/>
    <w:multiLevelType w:val="hybridMultilevel"/>
    <w:tmpl w:val="6840B99C"/>
    <w:lvl w:ilvl="0" w:tplc="F0AC884C">
      <w:start w:val="3000"/>
      <w:numFmt w:val="bullet"/>
      <w:lvlText w:val=""/>
      <w:lvlJc w:val="left"/>
      <w:pPr>
        <w:ind w:left="1025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85" w:hanging="360"/>
      </w:pPr>
      <w:rPr>
        <w:rFonts w:ascii="Wingdings" w:hAnsi="Wingdings" w:hint="default"/>
      </w:rPr>
    </w:lvl>
  </w:abstractNum>
  <w:abstractNum w:abstractNumId="6">
    <w:nsid w:val="46B01E9E"/>
    <w:multiLevelType w:val="hybridMultilevel"/>
    <w:tmpl w:val="6706E5D8"/>
    <w:lvl w:ilvl="0" w:tplc="3476E942">
      <w:start w:val="1"/>
      <w:numFmt w:val="bullet"/>
      <w:lvlText w:val="*"/>
      <w:lvlJc w:val="left"/>
      <w:pPr>
        <w:ind w:left="1385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9F57757"/>
    <w:multiLevelType w:val="hybridMultilevel"/>
    <w:tmpl w:val="53CE5C6C"/>
    <w:lvl w:ilvl="0" w:tplc="730AC182">
      <w:numFmt w:val="bullet"/>
      <w:lvlText w:val="–"/>
      <w:lvlJc w:val="left"/>
      <w:pPr>
        <w:ind w:left="720" w:hanging="360"/>
      </w:pPr>
      <w:rPr>
        <w:rFonts w:ascii="Garamond" w:eastAsia="Times New Roman" w:hAnsi="Garamond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7261E9C"/>
    <w:multiLevelType w:val="hybridMultilevel"/>
    <w:tmpl w:val="66F65014"/>
    <w:lvl w:ilvl="0" w:tplc="8E584A28">
      <w:start w:val="3000"/>
      <w:numFmt w:val="bullet"/>
      <w:lvlText w:val=""/>
      <w:lvlJc w:val="left"/>
      <w:pPr>
        <w:ind w:left="1385" w:hanging="360"/>
      </w:pPr>
      <w:rPr>
        <w:rFonts w:ascii="Symbol" w:eastAsia="Times New Roman" w:hAnsi="Symbol" w:cs="Arial" w:hint="default"/>
        <w:sz w:val="20"/>
      </w:rPr>
    </w:lvl>
    <w:lvl w:ilvl="1" w:tplc="040C0003" w:tentative="1">
      <w:start w:val="1"/>
      <w:numFmt w:val="bullet"/>
      <w:lvlText w:val="o"/>
      <w:lvlJc w:val="left"/>
      <w:pPr>
        <w:ind w:left="21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45" w:hanging="360"/>
      </w:pPr>
      <w:rPr>
        <w:rFonts w:ascii="Wingdings" w:hAnsi="Wingdings" w:hint="default"/>
      </w:rPr>
    </w:lvl>
  </w:abstractNum>
  <w:abstractNum w:abstractNumId="9">
    <w:nsid w:val="697B6D2B"/>
    <w:multiLevelType w:val="hybridMultilevel"/>
    <w:tmpl w:val="9140D6F2"/>
    <w:lvl w:ilvl="0" w:tplc="0AD8404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6F916A29"/>
    <w:multiLevelType w:val="hybridMultilevel"/>
    <w:tmpl w:val="C70C9600"/>
    <w:lvl w:ilvl="0" w:tplc="DA0EF7AA">
      <w:start w:val="3500"/>
      <w:numFmt w:val="decimal"/>
      <w:lvlText w:val="%1"/>
      <w:lvlJc w:val="left"/>
      <w:pPr>
        <w:ind w:left="780" w:hanging="420"/>
      </w:pPr>
      <w:rPr>
        <w:rFonts w:eastAsia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6B42A7C"/>
    <w:multiLevelType w:val="hybridMultilevel"/>
    <w:tmpl w:val="39B2C4A2"/>
    <w:lvl w:ilvl="0" w:tplc="D70A1CF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0"/>
  </w:num>
  <w:num w:numId="3">
    <w:abstractNumId w:val="5"/>
  </w:num>
  <w:num w:numId="4">
    <w:abstractNumId w:val="3"/>
  </w:num>
  <w:num w:numId="5">
    <w:abstractNumId w:val="1"/>
  </w:num>
  <w:num w:numId="6">
    <w:abstractNumId w:val="6"/>
  </w:num>
  <w:num w:numId="7">
    <w:abstractNumId w:val="8"/>
  </w:num>
  <w:num w:numId="8">
    <w:abstractNumId w:val="2"/>
  </w:num>
  <w:num w:numId="9">
    <w:abstractNumId w:val="9"/>
  </w:num>
  <w:num w:numId="10">
    <w:abstractNumId w:val="11"/>
  </w:num>
  <w:num w:numId="11">
    <w:abstractNumId w:val="7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/>
  <w:bordersDoNotSurroundFooter/>
  <w:proofState w:spelling="clean" w:grammar="clean"/>
  <w:attachedTemplate r:id="rId1"/>
  <w:defaultTabStop w:val="1298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65D6"/>
    <w:rsid w:val="0001443C"/>
    <w:rsid w:val="000227E6"/>
    <w:rsid w:val="00026265"/>
    <w:rsid w:val="00035150"/>
    <w:rsid w:val="00044111"/>
    <w:rsid w:val="000453FD"/>
    <w:rsid w:val="000612FD"/>
    <w:rsid w:val="00061928"/>
    <w:rsid w:val="00062279"/>
    <w:rsid w:val="00064F3A"/>
    <w:rsid w:val="00072331"/>
    <w:rsid w:val="00081F44"/>
    <w:rsid w:val="00083117"/>
    <w:rsid w:val="0008360E"/>
    <w:rsid w:val="000845F7"/>
    <w:rsid w:val="0009132D"/>
    <w:rsid w:val="00094FE7"/>
    <w:rsid w:val="0009500D"/>
    <w:rsid w:val="000D3732"/>
    <w:rsid w:val="000D4146"/>
    <w:rsid w:val="000D4BCE"/>
    <w:rsid w:val="000D5BDD"/>
    <w:rsid w:val="000D6E54"/>
    <w:rsid w:val="000F0C64"/>
    <w:rsid w:val="000F0FCC"/>
    <w:rsid w:val="000F2292"/>
    <w:rsid w:val="000F22A4"/>
    <w:rsid w:val="000F6589"/>
    <w:rsid w:val="0010329E"/>
    <w:rsid w:val="001048D2"/>
    <w:rsid w:val="001158A3"/>
    <w:rsid w:val="00136CDA"/>
    <w:rsid w:val="00140560"/>
    <w:rsid w:val="00141182"/>
    <w:rsid w:val="001435E9"/>
    <w:rsid w:val="001470B4"/>
    <w:rsid w:val="00151D56"/>
    <w:rsid w:val="00154527"/>
    <w:rsid w:val="00157240"/>
    <w:rsid w:val="001572F2"/>
    <w:rsid w:val="0016296C"/>
    <w:rsid w:val="001661E2"/>
    <w:rsid w:val="00167FFD"/>
    <w:rsid w:val="00187910"/>
    <w:rsid w:val="00191DEF"/>
    <w:rsid w:val="00195628"/>
    <w:rsid w:val="001977C0"/>
    <w:rsid w:val="001A3DEF"/>
    <w:rsid w:val="001A5C4C"/>
    <w:rsid w:val="001B5CD0"/>
    <w:rsid w:val="001C7DFD"/>
    <w:rsid w:val="001D2E7E"/>
    <w:rsid w:val="001E23FC"/>
    <w:rsid w:val="001E3345"/>
    <w:rsid w:val="001F6440"/>
    <w:rsid w:val="00203C36"/>
    <w:rsid w:val="002043DA"/>
    <w:rsid w:val="00214812"/>
    <w:rsid w:val="00226059"/>
    <w:rsid w:val="002361E9"/>
    <w:rsid w:val="00244BDF"/>
    <w:rsid w:val="00245571"/>
    <w:rsid w:val="00246DB3"/>
    <w:rsid w:val="002521F1"/>
    <w:rsid w:val="00265A6C"/>
    <w:rsid w:val="00267C15"/>
    <w:rsid w:val="00287691"/>
    <w:rsid w:val="00287C1F"/>
    <w:rsid w:val="00290F78"/>
    <w:rsid w:val="00295FDC"/>
    <w:rsid w:val="00296373"/>
    <w:rsid w:val="002A035F"/>
    <w:rsid w:val="002A4962"/>
    <w:rsid w:val="002A6CB6"/>
    <w:rsid w:val="002A6EE9"/>
    <w:rsid w:val="002A741B"/>
    <w:rsid w:val="002B19D6"/>
    <w:rsid w:val="002B5464"/>
    <w:rsid w:val="002C082F"/>
    <w:rsid w:val="002C126D"/>
    <w:rsid w:val="002C6A07"/>
    <w:rsid w:val="002F4773"/>
    <w:rsid w:val="002F4D8B"/>
    <w:rsid w:val="002F50BC"/>
    <w:rsid w:val="003008E1"/>
    <w:rsid w:val="00303202"/>
    <w:rsid w:val="00304109"/>
    <w:rsid w:val="003140DC"/>
    <w:rsid w:val="00314B3C"/>
    <w:rsid w:val="00317752"/>
    <w:rsid w:val="003219C5"/>
    <w:rsid w:val="0033022E"/>
    <w:rsid w:val="0036654D"/>
    <w:rsid w:val="00372703"/>
    <w:rsid w:val="00374B05"/>
    <w:rsid w:val="0038066E"/>
    <w:rsid w:val="00380D88"/>
    <w:rsid w:val="00381EFD"/>
    <w:rsid w:val="0038380F"/>
    <w:rsid w:val="00390B2B"/>
    <w:rsid w:val="00392C10"/>
    <w:rsid w:val="003A1E09"/>
    <w:rsid w:val="003A6541"/>
    <w:rsid w:val="003B6734"/>
    <w:rsid w:val="003C079E"/>
    <w:rsid w:val="003C7EE6"/>
    <w:rsid w:val="003D123B"/>
    <w:rsid w:val="003D70E8"/>
    <w:rsid w:val="003E017C"/>
    <w:rsid w:val="003E5186"/>
    <w:rsid w:val="003E7B19"/>
    <w:rsid w:val="00405E12"/>
    <w:rsid w:val="004144D3"/>
    <w:rsid w:val="004179B2"/>
    <w:rsid w:val="004221EB"/>
    <w:rsid w:val="00422362"/>
    <w:rsid w:val="004233E2"/>
    <w:rsid w:val="00427815"/>
    <w:rsid w:val="00431E2B"/>
    <w:rsid w:val="0043302F"/>
    <w:rsid w:val="00436D8A"/>
    <w:rsid w:val="004431D0"/>
    <w:rsid w:val="00443819"/>
    <w:rsid w:val="0044493B"/>
    <w:rsid w:val="0044678F"/>
    <w:rsid w:val="00447824"/>
    <w:rsid w:val="00456744"/>
    <w:rsid w:val="00464FCC"/>
    <w:rsid w:val="0047185C"/>
    <w:rsid w:val="00480B86"/>
    <w:rsid w:val="00481765"/>
    <w:rsid w:val="00490F32"/>
    <w:rsid w:val="004A12D3"/>
    <w:rsid w:val="004A38A1"/>
    <w:rsid w:val="004A6AF1"/>
    <w:rsid w:val="004A7D0A"/>
    <w:rsid w:val="004B5EFA"/>
    <w:rsid w:val="004B7A61"/>
    <w:rsid w:val="004C2070"/>
    <w:rsid w:val="004C2796"/>
    <w:rsid w:val="004C4363"/>
    <w:rsid w:val="004C4994"/>
    <w:rsid w:val="004C683D"/>
    <w:rsid w:val="004D3533"/>
    <w:rsid w:val="004D3A10"/>
    <w:rsid w:val="004D6069"/>
    <w:rsid w:val="004E5492"/>
    <w:rsid w:val="004F3E1B"/>
    <w:rsid w:val="004F644F"/>
    <w:rsid w:val="00506C45"/>
    <w:rsid w:val="00510F4C"/>
    <w:rsid w:val="00512767"/>
    <w:rsid w:val="0051346A"/>
    <w:rsid w:val="005257B2"/>
    <w:rsid w:val="0056043D"/>
    <w:rsid w:val="005672D3"/>
    <w:rsid w:val="005778C0"/>
    <w:rsid w:val="00585D3B"/>
    <w:rsid w:val="0058688D"/>
    <w:rsid w:val="00593ADF"/>
    <w:rsid w:val="005A1426"/>
    <w:rsid w:val="005A6BB5"/>
    <w:rsid w:val="005B022A"/>
    <w:rsid w:val="005B2751"/>
    <w:rsid w:val="005B40C6"/>
    <w:rsid w:val="005B75D6"/>
    <w:rsid w:val="005C30F4"/>
    <w:rsid w:val="005D4EE2"/>
    <w:rsid w:val="005D7023"/>
    <w:rsid w:val="005E1970"/>
    <w:rsid w:val="005E2078"/>
    <w:rsid w:val="005E46C4"/>
    <w:rsid w:val="005F0712"/>
    <w:rsid w:val="00601B5B"/>
    <w:rsid w:val="006047BE"/>
    <w:rsid w:val="0060639F"/>
    <w:rsid w:val="00607CC3"/>
    <w:rsid w:val="00612FE1"/>
    <w:rsid w:val="00620B2B"/>
    <w:rsid w:val="006235D5"/>
    <w:rsid w:val="006271D6"/>
    <w:rsid w:val="00631C4A"/>
    <w:rsid w:val="00636487"/>
    <w:rsid w:val="00636752"/>
    <w:rsid w:val="00647653"/>
    <w:rsid w:val="006519D7"/>
    <w:rsid w:val="00651CF4"/>
    <w:rsid w:val="00653A9E"/>
    <w:rsid w:val="0065471A"/>
    <w:rsid w:val="00654B2E"/>
    <w:rsid w:val="00662C02"/>
    <w:rsid w:val="00663634"/>
    <w:rsid w:val="0067474E"/>
    <w:rsid w:val="00674CA8"/>
    <w:rsid w:val="00677E07"/>
    <w:rsid w:val="00681176"/>
    <w:rsid w:val="006867A3"/>
    <w:rsid w:val="00690594"/>
    <w:rsid w:val="00690A64"/>
    <w:rsid w:val="006A442F"/>
    <w:rsid w:val="006B1923"/>
    <w:rsid w:val="006B779D"/>
    <w:rsid w:val="006C3A78"/>
    <w:rsid w:val="006C48A9"/>
    <w:rsid w:val="006D5FA9"/>
    <w:rsid w:val="006D5FCE"/>
    <w:rsid w:val="006E5B47"/>
    <w:rsid w:val="006E64F1"/>
    <w:rsid w:val="006F0D61"/>
    <w:rsid w:val="0070490B"/>
    <w:rsid w:val="00710983"/>
    <w:rsid w:val="00712C9E"/>
    <w:rsid w:val="00720ED4"/>
    <w:rsid w:val="00722155"/>
    <w:rsid w:val="007265D6"/>
    <w:rsid w:val="00753742"/>
    <w:rsid w:val="0076564B"/>
    <w:rsid w:val="0077442A"/>
    <w:rsid w:val="007755A3"/>
    <w:rsid w:val="007773F7"/>
    <w:rsid w:val="00781EA8"/>
    <w:rsid w:val="0078683E"/>
    <w:rsid w:val="007952CD"/>
    <w:rsid w:val="007C1266"/>
    <w:rsid w:val="007C14BD"/>
    <w:rsid w:val="007C43B5"/>
    <w:rsid w:val="007D1A62"/>
    <w:rsid w:val="007F0315"/>
    <w:rsid w:val="007F4148"/>
    <w:rsid w:val="00800D18"/>
    <w:rsid w:val="00802869"/>
    <w:rsid w:val="00814390"/>
    <w:rsid w:val="00822874"/>
    <w:rsid w:val="00822980"/>
    <w:rsid w:val="00833EF0"/>
    <w:rsid w:val="008444D8"/>
    <w:rsid w:val="00847986"/>
    <w:rsid w:val="008543E3"/>
    <w:rsid w:val="00866F5C"/>
    <w:rsid w:val="00867917"/>
    <w:rsid w:val="008716F2"/>
    <w:rsid w:val="008A1126"/>
    <w:rsid w:val="008B061E"/>
    <w:rsid w:val="008E6367"/>
    <w:rsid w:val="008E6C77"/>
    <w:rsid w:val="008F43B1"/>
    <w:rsid w:val="008F7BBA"/>
    <w:rsid w:val="00904369"/>
    <w:rsid w:val="00906950"/>
    <w:rsid w:val="00912AEF"/>
    <w:rsid w:val="00913170"/>
    <w:rsid w:val="00924541"/>
    <w:rsid w:val="009251B2"/>
    <w:rsid w:val="00926037"/>
    <w:rsid w:val="009327AC"/>
    <w:rsid w:val="00941CCB"/>
    <w:rsid w:val="00943AD2"/>
    <w:rsid w:val="009503FD"/>
    <w:rsid w:val="0095115B"/>
    <w:rsid w:val="00954D2B"/>
    <w:rsid w:val="00961258"/>
    <w:rsid w:val="00965FD7"/>
    <w:rsid w:val="009672C8"/>
    <w:rsid w:val="00974357"/>
    <w:rsid w:val="009830A1"/>
    <w:rsid w:val="00984AD0"/>
    <w:rsid w:val="00987CDB"/>
    <w:rsid w:val="009B1893"/>
    <w:rsid w:val="009B1A5B"/>
    <w:rsid w:val="009C709A"/>
    <w:rsid w:val="009D1A8F"/>
    <w:rsid w:val="009D3569"/>
    <w:rsid w:val="009D452D"/>
    <w:rsid w:val="009E4530"/>
    <w:rsid w:val="009E4653"/>
    <w:rsid w:val="009E563B"/>
    <w:rsid w:val="009F532C"/>
    <w:rsid w:val="00A07D89"/>
    <w:rsid w:val="00A12F1A"/>
    <w:rsid w:val="00A1448F"/>
    <w:rsid w:val="00A14AE2"/>
    <w:rsid w:val="00A16020"/>
    <w:rsid w:val="00A535EE"/>
    <w:rsid w:val="00A55619"/>
    <w:rsid w:val="00A5647B"/>
    <w:rsid w:val="00A63B8A"/>
    <w:rsid w:val="00A87C26"/>
    <w:rsid w:val="00A91284"/>
    <w:rsid w:val="00AA4D57"/>
    <w:rsid w:val="00AC55DD"/>
    <w:rsid w:val="00AD612F"/>
    <w:rsid w:val="00AE5046"/>
    <w:rsid w:val="00AF2844"/>
    <w:rsid w:val="00AF321A"/>
    <w:rsid w:val="00B023D5"/>
    <w:rsid w:val="00B06F27"/>
    <w:rsid w:val="00B16EF0"/>
    <w:rsid w:val="00B31F61"/>
    <w:rsid w:val="00B3486C"/>
    <w:rsid w:val="00B35E82"/>
    <w:rsid w:val="00B423C2"/>
    <w:rsid w:val="00B4581C"/>
    <w:rsid w:val="00B4642B"/>
    <w:rsid w:val="00B735B5"/>
    <w:rsid w:val="00B7471A"/>
    <w:rsid w:val="00B80D7C"/>
    <w:rsid w:val="00B90347"/>
    <w:rsid w:val="00B93120"/>
    <w:rsid w:val="00BA2A97"/>
    <w:rsid w:val="00BA378E"/>
    <w:rsid w:val="00BA39F4"/>
    <w:rsid w:val="00BB0FE8"/>
    <w:rsid w:val="00BF2771"/>
    <w:rsid w:val="00BF37C6"/>
    <w:rsid w:val="00C003A6"/>
    <w:rsid w:val="00C013E3"/>
    <w:rsid w:val="00C01503"/>
    <w:rsid w:val="00C10A0B"/>
    <w:rsid w:val="00C16F31"/>
    <w:rsid w:val="00C2395C"/>
    <w:rsid w:val="00C33EF4"/>
    <w:rsid w:val="00C350DE"/>
    <w:rsid w:val="00C37708"/>
    <w:rsid w:val="00C51905"/>
    <w:rsid w:val="00C5359C"/>
    <w:rsid w:val="00C63AC0"/>
    <w:rsid w:val="00C66966"/>
    <w:rsid w:val="00C67F4F"/>
    <w:rsid w:val="00C71BC8"/>
    <w:rsid w:val="00C727B6"/>
    <w:rsid w:val="00C75170"/>
    <w:rsid w:val="00C84D11"/>
    <w:rsid w:val="00CB1703"/>
    <w:rsid w:val="00CB744C"/>
    <w:rsid w:val="00CC0E6E"/>
    <w:rsid w:val="00CC28C1"/>
    <w:rsid w:val="00CC6461"/>
    <w:rsid w:val="00D020A2"/>
    <w:rsid w:val="00D026D2"/>
    <w:rsid w:val="00D05651"/>
    <w:rsid w:val="00D07CF8"/>
    <w:rsid w:val="00D16D1D"/>
    <w:rsid w:val="00D2001B"/>
    <w:rsid w:val="00D24D45"/>
    <w:rsid w:val="00D251E5"/>
    <w:rsid w:val="00D255BE"/>
    <w:rsid w:val="00D26B26"/>
    <w:rsid w:val="00D31510"/>
    <w:rsid w:val="00D33DA1"/>
    <w:rsid w:val="00D34673"/>
    <w:rsid w:val="00D37280"/>
    <w:rsid w:val="00D50C36"/>
    <w:rsid w:val="00D76CC0"/>
    <w:rsid w:val="00D77F8E"/>
    <w:rsid w:val="00D843B0"/>
    <w:rsid w:val="00D846F9"/>
    <w:rsid w:val="00D84A6B"/>
    <w:rsid w:val="00D97A1B"/>
    <w:rsid w:val="00DA13B6"/>
    <w:rsid w:val="00DA6051"/>
    <w:rsid w:val="00DB3405"/>
    <w:rsid w:val="00DB4EB2"/>
    <w:rsid w:val="00DC1FF7"/>
    <w:rsid w:val="00DD182D"/>
    <w:rsid w:val="00DD5519"/>
    <w:rsid w:val="00DF5888"/>
    <w:rsid w:val="00DF6A82"/>
    <w:rsid w:val="00E0596B"/>
    <w:rsid w:val="00E22551"/>
    <w:rsid w:val="00E24984"/>
    <w:rsid w:val="00E24E56"/>
    <w:rsid w:val="00E34473"/>
    <w:rsid w:val="00E34EF6"/>
    <w:rsid w:val="00E4495E"/>
    <w:rsid w:val="00E50EF4"/>
    <w:rsid w:val="00E568AE"/>
    <w:rsid w:val="00E60633"/>
    <w:rsid w:val="00E6151B"/>
    <w:rsid w:val="00E63B10"/>
    <w:rsid w:val="00E805E2"/>
    <w:rsid w:val="00E952FD"/>
    <w:rsid w:val="00EC466C"/>
    <w:rsid w:val="00EF0445"/>
    <w:rsid w:val="00EF0572"/>
    <w:rsid w:val="00EF4D22"/>
    <w:rsid w:val="00EF50FC"/>
    <w:rsid w:val="00F060EC"/>
    <w:rsid w:val="00F11C5A"/>
    <w:rsid w:val="00F159F4"/>
    <w:rsid w:val="00F2081C"/>
    <w:rsid w:val="00F24374"/>
    <w:rsid w:val="00F246B8"/>
    <w:rsid w:val="00F424A8"/>
    <w:rsid w:val="00F42AF9"/>
    <w:rsid w:val="00F4651E"/>
    <w:rsid w:val="00F63CA0"/>
    <w:rsid w:val="00F71739"/>
    <w:rsid w:val="00F71EDF"/>
    <w:rsid w:val="00F72AEE"/>
    <w:rsid w:val="00F81A80"/>
    <w:rsid w:val="00F83814"/>
    <w:rsid w:val="00F84D8F"/>
    <w:rsid w:val="00F90C09"/>
    <w:rsid w:val="00FB36D3"/>
    <w:rsid w:val="00FB460D"/>
    <w:rsid w:val="00FB58CC"/>
    <w:rsid w:val="00FB6BA9"/>
    <w:rsid w:val="00FC3CCA"/>
    <w:rsid w:val="00FC7B1E"/>
    <w:rsid w:val="00FD404B"/>
    <w:rsid w:val="00FD5C56"/>
    <w:rsid w:val="00FF3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0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644F"/>
    <w:rPr>
      <w:sz w:val="24"/>
      <w:szCs w:val="24"/>
    </w:rPr>
  </w:style>
  <w:style w:type="paragraph" w:styleId="Titre2">
    <w:name w:val="heading 2"/>
    <w:basedOn w:val="Normal"/>
    <w:next w:val="Normal"/>
    <w:qFormat/>
    <w:pPr>
      <w:keepNext/>
      <w:jc w:val="center"/>
      <w:outlineLvl w:val="1"/>
    </w:pPr>
    <w:rPr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rFonts w:ascii="Arial" w:hAnsi="Arial" w:cs="Arial"/>
      <w:b/>
      <w:bCs/>
      <w:sz w:val="22"/>
      <w:szCs w:val="17"/>
      <w:bdr w:val="none" w:sz="0" w:space="0" w:color="auto" w:frame="1"/>
    </w:rPr>
  </w:style>
  <w:style w:type="paragraph" w:styleId="Titre4">
    <w:name w:val="heading 4"/>
    <w:basedOn w:val="Normal"/>
    <w:next w:val="Normal"/>
    <w:link w:val="Titre4Car"/>
    <w:qFormat/>
    <w:pPr>
      <w:keepNext/>
      <w:outlineLvl w:val="3"/>
    </w:pPr>
    <w:rPr>
      <w:i/>
      <w:iCs/>
      <w:sz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semiHidden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semiHidden/>
    <w:pPr>
      <w:tabs>
        <w:tab w:val="center" w:pos="4536"/>
        <w:tab w:val="right" w:pos="9072"/>
      </w:tabs>
    </w:pPr>
  </w:style>
  <w:style w:type="paragraph" w:styleId="Normalcentr">
    <w:name w:val="Block Text"/>
    <w:basedOn w:val="Normal"/>
    <w:semiHidden/>
    <w:pPr>
      <w:widowControl w:val="0"/>
      <w:autoSpaceDE w:val="0"/>
      <w:autoSpaceDN w:val="0"/>
      <w:adjustRightInd w:val="0"/>
      <w:ind w:left="1843" w:right="1701" w:firstLine="992"/>
    </w:pPr>
  </w:style>
  <w:style w:type="paragraph" w:styleId="NormalWeb">
    <w:name w:val="Normal (Web)"/>
    <w:basedOn w:val="Normal"/>
    <w:semiHidden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customStyle="1" w:styleId="apple-converted-space">
    <w:name w:val="apple-converted-space"/>
    <w:basedOn w:val="Policepardfaut"/>
  </w:style>
  <w:style w:type="paragraph" w:styleId="Retraitcorpsdetexte">
    <w:name w:val="Body Text Indent"/>
    <w:basedOn w:val="Normal"/>
    <w:link w:val="RetraitcorpsdetexteCar"/>
    <w:semiHidden/>
    <w:pPr>
      <w:tabs>
        <w:tab w:val="left" w:pos="1245"/>
      </w:tabs>
      <w:ind w:left="284"/>
    </w:pPr>
  </w:style>
  <w:style w:type="paragraph" w:styleId="Corpsdetexte">
    <w:name w:val="Body Text"/>
    <w:basedOn w:val="Normal"/>
    <w:semiHidden/>
    <w:pPr>
      <w:jc w:val="center"/>
    </w:pPr>
    <w:rPr>
      <w:i/>
      <w:iCs/>
      <w:sz w:val="20"/>
    </w:rPr>
  </w:style>
  <w:style w:type="table" w:styleId="Grilledutableau">
    <w:name w:val="Table Grid"/>
    <w:basedOn w:val="TableauNormal"/>
    <w:uiPriority w:val="59"/>
    <w:rsid w:val="000723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0D4BCE"/>
    <w:pPr>
      <w:ind w:left="720"/>
      <w:contextualSpacing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187910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187910"/>
  </w:style>
  <w:style w:type="character" w:styleId="Appelnotedebasdep">
    <w:name w:val="footnote reference"/>
    <w:basedOn w:val="Policepardfaut"/>
    <w:uiPriority w:val="99"/>
    <w:semiHidden/>
    <w:unhideWhenUsed/>
    <w:rsid w:val="00187910"/>
    <w:rPr>
      <w:vertAlign w:val="superscript"/>
    </w:rPr>
  </w:style>
  <w:style w:type="character" w:customStyle="1" w:styleId="En-tteCar">
    <w:name w:val="En-tête Car"/>
    <w:basedOn w:val="Policepardfaut"/>
    <w:link w:val="En-tte"/>
    <w:semiHidden/>
    <w:rsid w:val="00B7471A"/>
    <w:rPr>
      <w:sz w:val="24"/>
      <w:szCs w:val="24"/>
    </w:rPr>
  </w:style>
  <w:style w:type="character" w:customStyle="1" w:styleId="Titre4Car">
    <w:name w:val="Titre 4 Car"/>
    <w:basedOn w:val="Policepardfaut"/>
    <w:link w:val="Titre4"/>
    <w:rsid w:val="00E24984"/>
    <w:rPr>
      <w:i/>
      <w:iCs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3675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36752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AC55DD"/>
    <w:pPr>
      <w:autoSpaceDE w:val="0"/>
      <w:autoSpaceDN w:val="0"/>
      <w:adjustRightInd w:val="0"/>
    </w:pPr>
    <w:rPr>
      <w:rFonts w:ascii="Webdings" w:hAnsi="Webdings" w:cs="Webdings"/>
      <w:color w:val="000000"/>
      <w:sz w:val="24"/>
      <w:szCs w:val="24"/>
    </w:rPr>
  </w:style>
  <w:style w:type="character" w:customStyle="1" w:styleId="RetraitcorpsdetexteCar">
    <w:name w:val="Retrait corps de texte Car"/>
    <w:basedOn w:val="Policepardfaut"/>
    <w:link w:val="Retraitcorpsdetexte"/>
    <w:semiHidden/>
    <w:rsid w:val="002C6A07"/>
    <w:rPr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47185C"/>
    <w:rPr>
      <w:color w:val="0000FF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rsid w:val="00F060EC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0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644F"/>
    <w:rPr>
      <w:sz w:val="24"/>
      <w:szCs w:val="24"/>
    </w:rPr>
  </w:style>
  <w:style w:type="paragraph" w:styleId="Titre2">
    <w:name w:val="heading 2"/>
    <w:basedOn w:val="Normal"/>
    <w:next w:val="Normal"/>
    <w:qFormat/>
    <w:pPr>
      <w:keepNext/>
      <w:jc w:val="center"/>
      <w:outlineLvl w:val="1"/>
    </w:pPr>
    <w:rPr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rFonts w:ascii="Arial" w:hAnsi="Arial" w:cs="Arial"/>
      <w:b/>
      <w:bCs/>
      <w:sz w:val="22"/>
      <w:szCs w:val="17"/>
      <w:bdr w:val="none" w:sz="0" w:space="0" w:color="auto" w:frame="1"/>
    </w:rPr>
  </w:style>
  <w:style w:type="paragraph" w:styleId="Titre4">
    <w:name w:val="heading 4"/>
    <w:basedOn w:val="Normal"/>
    <w:next w:val="Normal"/>
    <w:link w:val="Titre4Car"/>
    <w:qFormat/>
    <w:pPr>
      <w:keepNext/>
      <w:outlineLvl w:val="3"/>
    </w:pPr>
    <w:rPr>
      <w:i/>
      <w:iCs/>
      <w:sz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semiHidden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semiHidden/>
    <w:pPr>
      <w:tabs>
        <w:tab w:val="center" w:pos="4536"/>
        <w:tab w:val="right" w:pos="9072"/>
      </w:tabs>
    </w:pPr>
  </w:style>
  <w:style w:type="paragraph" w:styleId="Normalcentr">
    <w:name w:val="Block Text"/>
    <w:basedOn w:val="Normal"/>
    <w:semiHidden/>
    <w:pPr>
      <w:widowControl w:val="0"/>
      <w:autoSpaceDE w:val="0"/>
      <w:autoSpaceDN w:val="0"/>
      <w:adjustRightInd w:val="0"/>
      <w:ind w:left="1843" w:right="1701" w:firstLine="992"/>
    </w:pPr>
  </w:style>
  <w:style w:type="paragraph" w:styleId="NormalWeb">
    <w:name w:val="Normal (Web)"/>
    <w:basedOn w:val="Normal"/>
    <w:semiHidden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customStyle="1" w:styleId="apple-converted-space">
    <w:name w:val="apple-converted-space"/>
    <w:basedOn w:val="Policepardfaut"/>
  </w:style>
  <w:style w:type="paragraph" w:styleId="Retraitcorpsdetexte">
    <w:name w:val="Body Text Indent"/>
    <w:basedOn w:val="Normal"/>
    <w:link w:val="RetraitcorpsdetexteCar"/>
    <w:semiHidden/>
    <w:pPr>
      <w:tabs>
        <w:tab w:val="left" w:pos="1245"/>
      </w:tabs>
      <w:ind w:left="284"/>
    </w:pPr>
  </w:style>
  <w:style w:type="paragraph" w:styleId="Corpsdetexte">
    <w:name w:val="Body Text"/>
    <w:basedOn w:val="Normal"/>
    <w:semiHidden/>
    <w:pPr>
      <w:jc w:val="center"/>
    </w:pPr>
    <w:rPr>
      <w:i/>
      <w:iCs/>
      <w:sz w:val="20"/>
    </w:rPr>
  </w:style>
  <w:style w:type="table" w:styleId="Grilledutableau">
    <w:name w:val="Table Grid"/>
    <w:basedOn w:val="TableauNormal"/>
    <w:uiPriority w:val="59"/>
    <w:rsid w:val="000723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0D4BCE"/>
    <w:pPr>
      <w:ind w:left="720"/>
      <w:contextualSpacing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187910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187910"/>
  </w:style>
  <w:style w:type="character" w:styleId="Appelnotedebasdep">
    <w:name w:val="footnote reference"/>
    <w:basedOn w:val="Policepardfaut"/>
    <w:uiPriority w:val="99"/>
    <w:semiHidden/>
    <w:unhideWhenUsed/>
    <w:rsid w:val="00187910"/>
    <w:rPr>
      <w:vertAlign w:val="superscript"/>
    </w:rPr>
  </w:style>
  <w:style w:type="character" w:customStyle="1" w:styleId="En-tteCar">
    <w:name w:val="En-tête Car"/>
    <w:basedOn w:val="Policepardfaut"/>
    <w:link w:val="En-tte"/>
    <w:semiHidden/>
    <w:rsid w:val="00B7471A"/>
    <w:rPr>
      <w:sz w:val="24"/>
      <w:szCs w:val="24"/>
    </w:rPr>
  </w:style>
  <w:style w:type="character" w:customStyle="1" w:styleId="Titre4Car">
    <w:name w:val="Titre 4 Car"/>
    <w:basedOn w:val="Policepardfaut"/>
    <w:link w:val="Titre4"/>
    <w:rsid w:val="00E24984"/>
    <w:rPr>
      <w:i/>
      <w:iCs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3675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36752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AC55DD"/>
    <w:pPr>
      <w:autoSpaceDE w:val="0"/>
      <w:autoSpaceDN w:val="0"/>
      <w:adjustRightInd w:val="0"/>
    </w:pPr>
    <w:rPr>
      <w:rFonts w:ascii="Webdings" w:hAnsi="Webdings" w:cs="Webdings"/>
      <w:color w:val="000000"/>
      <w:sz w:val="24"/>
      <w:szCs w:val="24"/>
    </w:rPr>
  </w:style>
  <w:style w:type="character" w:customStyle="1" w:styleId="RetraitcorpsdetexteCar">
    <w:name w:val="Retrait corps de texte Car"/>
    <w:basedOn w:val="Policepardfaut"/>
    <w:link w:val="Retraitcorpsdetexte"/>
    <w:semiHidden/>
    <w:rsid w:val="002C6A07"/>
    <w:rPr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47185C"/>
    <w:rPr>
      <w:color w:val="0000FF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rsid w:val="00F060E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246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5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microsoft.com/office/2007/relationships/stylesWithEffects" Target="stylesWithEffect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environnement@gouv.mc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MP\notes9EFE4A\ent&#234;te%20particulier%202014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A73EA9207E98477B86E8BA749DC0CF2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8EA92EA-7C48-4BC4-B20F-4C8C0B0913B8}"/>
      </w:docPartPr>
      <w:docPartBody>
        <w:p w:rsidR="00A74E36" w:rsidRDefault="00F10CDE" w:rsidP="00F10CDE">
          <w:pPr>
            <w:pStyle w:val="A73EA9207E98477B86E8BA749DC0CF291"/>
          </w:pPr>
          <w:r w:rsidRPr="002F2B6D">
            <w:rPr>
              <w:rStyle w:val="Textedelespacerserv"/>
            </w:rPr>
            <w:t xml:space="preserve"> </w:t>
          </w:r>
        </w:p>
      </w:docPartBody>
    </w:docPart>
    <w:docPart>
      <w:docPartPr>
        <w:name w:val="504D68D09FA2408F999C70280DB6583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1D8F8B2-D893-4379-A8C6-C2CE214E34B7}"/>
      </w:docPartPr>
      <w:docPartBody>
        <w:p w:rsidR="00A74E36" w:rsidRDefault="00F10CDE" w:rsidP="00F10CDE">
          <w:pPr>
            <w:pStyle w:val="504D68D09FA2408F999C70280DB658361"/>
          </w:pPr>
          <w:r w:rsidRPr="00423F5A">
            <w:rPr>
              <w:rStyle w:val="Textedelespacerserv"/>
            </w:rPr>
            <w:t xml:space="preserve"> </w:t>
          </w:r>
        </w:p>
      </w:docPartBody>
    </w:docPart>
    <w:docPart>
      <w:docPartPr>
        <w:name w:val="D1EC31F5D3F644DD8A1A42D7322A25A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F97E8B0-04A7-496B-B981-FBCF0ED3B873}"/>
      </w:docPartPr>
      <w:docPartBody>
        <w:p w:rsidR="00A74E36" w:rsidRDefault="00F10CDE" w:rsidP="00F10CDE">
          <w:pPr>
            <w:pStyle w:val="D1EC31F5D3F644DD8A1A42D7322A25A31"/>
          </w:pPr>
          <w:r w:rsidRPr="00423F5A">
            <w:rPr>
              <w:rStyle w:val="Textedelespacerserv"/>
            </w:rPr>
            <w:t xml:space="preserve"> </w:t>
          </w:r>
        </w:p>
      </w:docPartBody>
    </w:docPart>
    <w:docPart>
      <w:docPartPr>
        <w:name w:val="459CB7D38C1E402A9669FAF24501DC7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736BE4E-2CAF-46A9-9795-B4251D91CD92}"/>
      </w:docPartPr>
      <w:docPartBody>
        <w:p w:rsidR="00A74E36" w:rsidRDefault="00F10CDE" w:rsidP="00F10CDE">
          <w:pPr>
            <w:pStyle w:val="459CB7D38C1E402A9669FAF24501DC731"/>
          </w:pPr>
          <w:r w:rsidRPr="00423F5A">
            <w:rPr>
              <w:rStyle w:val="Textedelespacerserv"/>
            </w:rPr>
            <w:t xml:space="preserve"> </w:t>
          </w:r>
        </w:p>
      </w:docPartBody>
    </w:docPart>
    <w:docPart>
      <w:docPartPr>
        <w:name w:val="F50F888E20DF422FAE8CFE2677E8052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E3C8F9F-C39A-4359-86ED-F5C9562EC0F3}"/>
      </w:docPartPr>
      <w:docPartBody>
        <w:p w:rsidR="006B5325" w:rsidRDefault="00F10CDE" w:rsidP="00F10CDE">
          <w:pPr>
            <w:pStyle w:val="F50F888E20DF422FAE8CFE2677E805251"/>
          </w:pPr>
          <w:r w:rsidRPr="00423F5A">
            <w:rPr>
              <w:rStyle w:val="Textedelespacerserv"/>
            </w:rPr>
            <w:t xml:space="preserve"> </w:t>
          </w:r>
        </w:p>
      </w:docPartBody>
    </w:docPart>
    <w:docPart>
      <w:docPartPr>
        <w:name w:val="3B59DBC6C2054860B598715BEC67CBA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35841D9-D060-49C6-8678-8F5D0037FFD5}"/>
      </w:docPartPr>
      <w:docPartBody>
        <w:p w:rsidR="006B5325" w:rsidRDefault="00F10CDE" w:rsidP="00F10CDE">
          <w:pPr>
            <w:pStyle w:val="3B59DBC6C2054860B598715BEC67CBAA1"/>
          </w:pPr>
          <w:r w:rsidRPr="00423F5A">
            <w:rPr>
              <w:rStyle w:val="Textedelespacerserv"/>
            </w:rPr>
            <w:t xml:space="preserve"> </w:t>
          </w:r>
        </w:p>
      </w:docPartBody>
    </w:docPart>
    <w:docPart>
      <w:docPartPr>
        <w:name w:val="C70F064F18094BD997AE03E364C2859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B525DC0-2308-43B8-9955-3AE609CBC8F7}"/>
      </w:docPartPr>
      <w:docPartBody>
        <w:p w:rsidR="006B5325" w:rsidRDefault="00F10CDE" w:rsidP="00F10CDE">
          <w:pPr>
            <w:pStyle w:val="C70F064F18094BD997AE03E364C285911"/>
          </w:pPr>
          <w:r w:rsidRPr="00423F5A">
            <w:rPr>
              <w:rStyle w:val="Textedelespacerserv"/>
            </w:rPr>
            <w:t xml:space="preserve"> </w:t>
          </w:r>
        </w:p>
      </w:docPartBody>
    </w:docPart>
    <w:docPart>
      <w:docPartPr>
        <w:name w:val="C319CEA2F1534B4A8C613C049406757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F1F8933-D1BE-4887-8DDD-2C67B070E0A3}"/>
      </w:docPartPr>
      <w:docPartBody>
        <w:p w:rsidR="006B5325" w:rsidRDefault="00F10CDE" w:rsidP="00F10CDE">
          <w:pPr>
            <w:pStyle w:val="C319CEA2F1534B4A8C613C04940675751"/>
          </w:pPr>
          <w:r w:rsidRPr="00423F5A">
            <w:rPr>
              <w:rStyle w:val="Textedelespacerserv"/>
            </w:rPr>
            <w:t xml:space="preserve"> </w:t>
          </w:r>
        </w:p>
      </w:docPartBody>
    </w:docPart>
    <w:docPart>
      <w:docPartPr>
        <w:name w:val="602D8945F64C42D7BF68A22FF9329B8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E75E4B8-9DE6-4201-AAB2-2A13E67A3261}"/>
      </w:docPartPr>
      <w:docPartBody>
        <w:p w:rsidR="006B5325" w:rsidRDefault="00F10CDE" w:rsidP="00F10CDE">
          <w:pPr>
            <w:pStyle w:val="602D8945F64C42D7BF68A22FF9329B801"/>
          </w:pPr>
          <w:r w:rsidRPr="00423F5A">
            <w:rPr>
              <w:rStyle w:val="Textedelespacerserv"/>
            </w:rPr>
            <w:t xml:space="preserve"> </w:t>
          </w:r>
        </w:p>
      </w:docPartBody>
    </w:docPart>
    <w:docPart>
      <w:docPartPr>
        <w:name w:val="7EE8E9285F804B928CDF7DB8F1983FA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1234FBB-8158-4940-B6BB-CC05FF03C3AA}"/>
      </w:docPartPr>
      <w:docPartBody>
        <w:p w:rsidR="006B5325" w:rsidRDefault="00F10CDE" w:rsidP="00F10CDE">
          <w:pPr>
            <w:pStyle w:val="7EE8E9285F804B928CDF7DB8F1983FAF1"/>
          </w:pPr>
          <w:r w:rsidRPr="00423F5A">
            <w:rPr>
              <w:rStyle w:val="Textedelespacerserv"/>
            </w:rPr>
            <w:t xml:space="preserve"> </w:t>
          </w:r>
        </w:p>
      </w:docPartBody>
    </w:docPart>
    <w:docPart>
      <w:docPartPr>
        <w:name w:val="85EEB9C147C944A88B6E88571754D10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D9642D3-533A-4910-8AAF-B672E7F3D8DF}"/>
      </w:docPartPr>
      <w:docPartBody>
        <w:p w:rsidR="006B5325" w:rsidRDefault="00F10CDE" w:rsidP="00F10CDE">
          <w:pPr>
            <w:pStyle w:val="85EEB9C147C944A88B6E88571754D10A1"/>
          </w:pPr>
          <w:r w:rsidRPr="00423F5A">
            <w:rPr>
              <w:rStyle w:val="Textedelespacerserv"/>
            </w:rPr>
            <w:t xml:space="preserve"> </w:t>
          </w:r>
        </w:p>
      </w:docPartBody>
    </w:docPart>
    <w:docPart>
      <w:docPartPr>
        <w:name w:val="E2B7F518F2F64589AF49132E1CB0D4F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B5B81E2-92B2-4A3D-86B5-B26C80270D08}"/>
      </w:docPartPr>
      <w:docPartBody>
        <w:p w:rsidR="006B5325" w:rsidRDefault="00F10CDE" w:rsidP="00F10CDE">
          <w:pPr>
            <w:pStyle w:val="E2B7F518F2F64589AF49132E1CB0D4FC1"/>
          </w:pPr>
          <w:r w:rsidRPr="00423F5A">
            <w:rPr>
              <w:rStyle w:val="Textedelespacerserv"/>
            </w:rPr>
            <w:t xml:space="preserve"> </w:t>
          </w:r>
        </w:p>
      </w:docPartBody>
    </w:docPart>
    <w:docPart>
      <w:docPartPr>
        <w:name w:val="B9DA588690B744158D4E4D2B51374BD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13D271B-3EF8-4EA8-82E0-06BAA4AE973D}"/>
      </w:docPartPr>
      <w:docPartBody>
        <w:p w:rsidR="006B5325" w:rsidRDefault="00F10CDE" w:rsidP="00F10CDE">
          <w:pPr>
            <w:pStyle w:val="B9DA588690B744158D4E4D2B51374BDA1"/>
          </w:pPr>
          <w:r w:rsidRPr="00423F5A">
            <w:rPr>
              <w:rStyle w:val="Textedelespacerserv"/>
            </w:rPr>
            <w:t xml:space="preserve"> </w:t>
          </w:r>
        </w:p>
      </w:docPartBody>
    </w:docPart>
    <w:docPart>
      <w:docPartPr>
        <w:name w:val="B5829AC1044442059543BCF879B6A3F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11B05CE-489B-460E-980D-EF74AB49D6DC}"/>
      </w:docPartPr>
      <w:docPartBody>
        <w:p w:rsidR="006B5325" w:rsidRDefault="00F10CDE" w:rsidP="00F10CDE">
          <w:pPr>
            <w:pStyle w:val="B5829AC1044442059543BCF879B6A3FC1"/>
          </w:pPr>
          <w:r w:rsidRPr="00423F5A">
            <w:rPr>
              <w:rStyle w:val="Textedelespacerserv"/>
            </w:rPr>
            <w:t xml:space="preserve"> </w:t>
          </w:r>
        </w:p>
      </w:docPartBody>
    </w:docPart>
    <w:docPart>
      <w:docPartPr>
        <w:name w:val="998D5A2B998A4DC19862DB29736E694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FC9C17B-D9B8-44A7-B803-916E05EDF236}"/>
      </w:docPartPr>
      <w:docPartBody>
        <w:p w:rsidR="006B5325" w:rsidRDefault="00F10CDE" w:rsidP="00F10CDE">
          <w:pPr>
            <w:pStyle w:val="998D5A2B998A4DC19862DB29736E694F1"/>
          </w:pPr>
          <w:r w:rsidRPr="00423F5A">
            <w:rPr>
              <w:rStyle w:val="Textedelespacerserv"/>
            </w:rPr>
            <w:t xml:space="preserve"> </w:t>
          </w:r>
        </w:p>
      </w:docPartBody>
    </w:docPart>
    <w:docPart>
      <w:docPartPr>
        <w:name w:val="03ED1CDE32BA459FB76DD46CD21DB24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EBF5D29-3F5A-48D6-A85C-44839292E185}"/>
      </w:docPartPr>
      <w:docPartBody>
        <w:p w:rsidR="006B5325" w:rsidRDefault="00F10CDE" w:rsidP="00F10CDE">
          <w:pPr>
            <w:pStyle w:val="03ED1CDE32BA459FB76DD46CD21DB2431"/>
          </w:pPr>
          <w:r w:rsidRPr="00423F5A">
            <w:rPr>
              <w:rStyle w:val="Textedelespacerserv"/>
            </w:rPr>
            <w:t xml:space="preserve"> </w:t>
          </w:r>
        </w:p>
      </w:docPartBody>
    </w:docPart>
    <w:docPart>
      <w:docPartPr>
        <w:name w:val="E45A0EC7BF3D4FBFB8943438E5D1635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50EFDF1-961E-4EA8-97F7-BA2754E98EBB}"/>
      </w:docPartPr>
      <w:docPartBody>
        <w:p w:rsidR="006B5325" w:rsidRDefault="00F10CDE" w:rsidP="00F10CDE">
          <w:pPr>
            <w:pStyle w:val="E45A0EC7BF3D4FBFB8943438E5D163511"/>
          </w:pPr>
          <w:r w:rsidRPr="00423F5A">
            <w:rPr>
              <w:rStyle w:val="Textedelespacerserv"/>
            </w:rPr>
            <w:t xml:space="preserve"> </w:t>
          </w:r>
        </w:p>
      </w:docPartBody>
    </w:docPart>
    <w:docPart>
      <w:docPartPr>
        <w:name w:val="1591123D38114F61BAF32CD681870F3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029140A-B203-4417-9794-847A91E0F487}"/>
      </w:docPartPr>
      <w:docPartBody>
        <w:p w:rsidR="006B5325" w:rsidRDefault="00F10CDE" w:rsidP="00F10CDE">
          <w:pPr>
            <w:pStyle w:val="1591123D38114F61BAF32CD681870F391"/>
          </w:pPr>
          <w:r w:rsidRPr="00423F5A">
            <w:rPr>
              <w:rStyle w:val="Textedelespacerserv"/>
            </w:rPr>
            <w:t xml:space="preserve"> </w:t>
          </w:r>
        </w:p>
      </w:docPartBody>
    </w:docPart>
    <w:docPart>
      <w:docPartPr>
        <w:name w:val="ACC91E1A2D164C618FA66F13219CCB0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7B6C3FD-3414-4348-B4FD-1855B52F5E8B}"/>
      </w:docPartPr>
      <w:docPartBody>
        <w:p w:rsidR="006B5325" w:rsidRDefault="00F10CDE" w:rsidP="00F10CDE">
          <w:pPr>
            <w:pStyle w:val="ACC91E1A2D164C618FA66F13219CCB091"/>
          </w:pPr>
          <w:r w:rsidRPr="00253CBB">
            <w:rPr>
              <w:rStyle w:val="Textedelespacerserv"/>
            </w:rPr>
            <w:t xml:space="preserve"> </w:t>
          </w:r>
        </w:p>
      </w:docPartBody>
    </w:docPart>
    <w:docPart>
      <w:docPartPr>
        <w:name w:val="6FD8DCBAB5844922B31149ACDA82212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6886EB5-7288-4232-A10A-1038DE98302F}"/>
      </w:docPartPr>
      <w:docPartBody>
        <w:p w:rsidR="006B5325" w:rsidRDefault="00F10CDE" w:rsidP="00F10CDE">
          <w:pPr>
            <w:pStyle w:val="6FD8DCBAB5844922B31149ACDA8221261"/>
          </w:pPr>
          <w:r w:rsidRPr="00423F5A">
            <w:rPr>
              <w:rStyle w:val="Textedelespacerserv"/>
            </w:rPr>
            <w:t xml:space="preserve"> </w:t>
          </w:r>
        </w:p>
      </w:docPartBody>
    </w:docPart>
    <w:docPart>
      <w:docPartPr>
        <w:name w:val="3F4DCAD677074FDEA3F3900DE255B53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0F831A9-151B-49C5-BA06-85A1068EAC72}"/>
      </w:docPartPr>
      <w:docPartBody>
        <w:p w:rsidR="004B376E" w:rsidRDefault="00156D49" w:rsidP="00156D49">
          <w:pPr>
            <w:pStyle w:val="3F4DCAD677074FDEA3F3900DE255B539"/>
          </w:pPr>
          <w:r w:rsidRPr="003E65CC">
            <w:rPr>
              <w:rStyle w:val="Textedelespacerserv"/>
            </w:rPr>
            <w:t xml:space="preserve"> </w:t>
          </w:r>
        </w:p>
      </w:docPartBody>
    </w:docPart>
    <w:docPart>
      <w:docPartPr>
        <w:name w:val="DefaultPlaceholder_-1854013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C6F4D6F-B2DF-47D9-AF6A-058AA21E8AA4}"/>
      </w:docPartPr>
      <w:docPartBody>
        <w:p w:rsidR="00CB32A5" w:rsidRDefault="004B376E">
          <w:r w:rsidRPr="005B1876">
            <w:rPr>
              <w:rStyle w:val="Textedelespacerserv"/>
            </w:rPr>
            <w:t xml:space="preserve"> </w:t>
          </w:r>
        </w:p>
      </w:docPartBody>
    </w:docPart>
    <w:docPart>
      <w:docPartPr>
        <w:name w:val="16C43475E2204A8F9B138A1013D9C3C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F13C646-BEC2-4016-9244-EDBF004340C4}"/>
      </w:docPartPr>
      <w:docPartBody>
        <w:p w:rsidR="003B3195" w:rsidRDefault="00CB32A5" w:rsidP="00CB32A5">
          <w:pPr>
            <w:pStyle w:val="16C43475E2204A8F9B138A1013D9C3C7"/>
          </w:pPr>
          <w:r w:rsidRPr="00423F5A">
            <w:rPr>
              <w:rStyle w:val="Textedelespacerserv"/>
            </w:rPr>
            <w:t xml:space="preserve"> </w:t>
          </w:r>
        </w:p>
      </w:docPartBody>
    </w:docPart>
    <w:docPart>
      <w:docPartPr>
        <w:name w:val="DDEC7962506A43389314D154565F9B1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C366265-501D-4362-86B4-CD2562D9971E}"/>
      </w:docPartPr>
      <w:docPartBody>
        <w:p w:rsidR="003B3195" w:rsidRDefault="00CB32A5" w:rsidP="00CB32A5">
          <w:pPr>
            <w:pStyle w:val="DDEC7962506A43389314D154565F9B16"/>
          </w:pPr>
          <w:r w:rsidRPr="00423F5A">
            <w:rPr>
              <w:rStyle w:val="Textedelespacerserv"/>
            </w:rPr>
            <w:t xml:space="preserve"> </w:t>
          </w:r>
        </w:p>
      </w:docPartBody>
    </w:docPart>
    <w:docPart>
      <w:docPartPr>
        <w:name w:val="96454E7A26C041B88E444136B5591A2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171BC81-A546-40C1-9FAE-AEBAD0947FA2}"/>
      </w:docPartPr>
      <w:docPartBody>
        <w:p w:rsidR="003B3195" w:rsidRDefault="00CB32A5" w:rsidP="00CB32A5">
          <w:pPr>
            <w:pStyle w:val="96454E7A26C041B88E444136B5591A23"/>
          </w:pPr>
          <w:r w:rsidRPr="00423F5A">
            <w:rPr>
              <w:rStyle w:val="Textedelespacerserv"/>
            </w:rPr>
            <w:t xml:space="preserve"> </w:t>
          </w:r>
        </w:p>
      </w:docPartBody>
    </w:docPart>
    <w:docPart>
      <w:docPartPr>
        <w:name w:val="4493130566CC4A169C102F455EABDD1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5B4C3D6-846F-486D-B463-64724BAD4EDB}"/>
      </w:docPartPr>
      <w:docPartBody>
        <w:p w:rsidR="003B3195" w:rsidRDefault="00CB32A5" w:rsidP="00CB32A5">
          <w:pPr>
            <w:pStyle w:val="4493130566CC4A169C102F455EABDD1C"/>
          </w:pPr>
          <w:r w:rsidRPr="00423F5A">
            <w:rPr>
              <w:rStyle w:val="Textedelespacerserv"/>
            </w:rPr>
            <w:t xml:space="preserve"> </w:t>
          </w:r>
        </w:p>
      </w:docPartBody>
    </w:docPart>
    <w:docPart>
      <w:docPartPr>
        <w:name w:val="F02BD3445DA0471991FF42E8B2C0590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3C40360-0313-4324-A1D9-672675BA8379}"/>
      </w:docPartPr>
      <w:docPartBody>
        <w:p w:rsidR="00DD37AB" w:rsidRDefault="00613BED" w:rsidP="00613BED">
          <w:pPr>
            <w:pStyle w:val="F02BD3445DA0471991FF42E8B2C05902"/>
          </w:pPr>
          <w:r w:rsidRPr="00423F5A">
            <w:rPr>
              <w:rStyle w:val="Textedelespacerserv"/>
            </w:rPr>
            <w:t xml:space="preserve"> </w:t>
          </w:r>
        </w:p>
      </w:docPartBody>
    </w:docPart>
    <w:docPart>
      <w:docPartPr>
        <w:name w:val="7669DA1D09EA444AAE2552783CC4B7C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EC16B9E-493F-4211-8F6E-4AAFB121D4BA}"/>
      </w:docPartPr>
      <w:docPartBody>
        <w:p w:rsidR="00DD37AB" w:rsidRDefault="00613BED" w:rsidP="00613BED">
          <w:pPr>
            <w:pStyle w:val="7669DA1D09EA444AAE2552783CC4B7C8"/>
          </w:pPr>
          <w:r w:rsidRPr="00423F5A">
            <w:rPr>
              <w:rStyle w:val="Textedelespacerserv"/>
            </w:rPr>
            <w:t xml:space="preserve"> </w:t>
          </w:r>
        </w:p>
      </w:docPartBody>
    </w:docPart>
    <w:docPart>
      <w:docPartPr>
        <w:name w:val="8DA2FB80D893417B8EA740718C26E6C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48F1416-3836-4642-B843-4B5AAB16F254}"/>
      </w:docPartPr>
      <w:docPartBody>
        <w:p w:rsidR="00DD37AB" w:rsidRDefault="00613BED" w:rsidP="00613BED">
          <w:pPr>
            <w:pStyle w:val="8DA2FB80D893417B8EA740718C26E6CB"/>
          </w:pPr>
          <w:r w:rsidRPr="00423F5A">
            <w:rPr>
              <w:rStyle w:val="Textedelespacerserv"/>
            </w:rPr>
            <w:t xml:space="preserve"> </w:t>
          </w:r>
        </w:p>
      </w:docPartBody>
    </w:docPart>
    <w:docPart>
      <w:docPartPr>
        <w:name w:val="87A3577E7A734B68A150E992BCBBACF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E828261-FD1C-4C32-967D-FC863B6E04D2}"/>
      </w:docPartPr>
      <w:docPartBody>
        <w:p w:rsidR="00DD37AB" w:rsidRDefault="00613BED" w:rsidP="00613BED">
          <w:pPr>
            <w:pStyle w:val="87A3577E7A734B68A150E992BCBBACFD"/>
          </w:pPr>
          <w:r w:rsidRPr="00423F5A">
            <w:rPr>
              <w:rStyle w:val="Textedelespacerserv"/>
            </w:rPr>
            <w:t xml:space="preserve"> </w:t>
          </w:r>
        </w:p>
      </w:docPartBody>
    </w:docPart>
    <w:docPart>
      <w:docPartPr>
        <w:name w:val="0F395520A48F4402BB8F9B4CD41530C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541E7EA-86C9-472B-9216-6734C94A7A94}"/>
      </w:docPartPr>
      <w:docPartBody>
        <w:p w:rsidR="00DD37AB" w:rsidRDefault="00613BED" w:rsidP="00613BED">
          <w:pPr>
            <w:pStyle w:val="0F395520A48F4402BB8F9B4CD41530C2"/>
          </w:pPr>
          <w:r w:rsidRPr="00423F5A">
            <w:rPr>
              <w:rStyle w:val="Textedelespacerserv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709A"/>
    <w:rsid w:val="00001B17"/>
    <w:rsid w:val="0002026F"/>
    <w:rsid w:val="00030639"/>
    <w:rsid w:val="00045499"/>
    <w:rsid w:val="000621CD"/>
    <w:rsid w:val="00156D49"/>
    <w:rsid w:val="0018043D"/>
    <w:rsid w:val="001C5363"/>
    <w:rsid w:val="002216DC"/>
    <w:rsid w:val="00224FB1"/>
    <w:rsid w:val="00250B0E"/>
    <w:rsid w:val="002767EC"/>
    <w:rsid w:val="00297113"/>
    <w:rsid w:val="00307FE8"/>
    <w:rsid w:val="003A04D2"/>
    <w:rsid w:val="003A6E2C"/>
    <w:rsid w:val="003B3195"/>
    <w:rsid w:val="003B5ED5"/>
    <w:rsid w:val="00420542"/>
    <w:rsid w:val="00493C0F"/>
    <w:rsid w:val="004B376E"/>
    <w:rsid w:val="004B7402"/>
    <w:rsid w:val="004D3601"/>
    <w:rsid w:val="005B1A7D"/>
    <w:rsid w:val="005E1A65"/>
    <w:rsid w:val="00613BED"/>
    <w:rsid w:val="006617FE"/>
    <w:rsid w:val="006B5325"/>
    <w:rsid w:val="006B5C26"/>
    <w:rsid w:val="006D61CD"/>
    <w:rsid w:val="006E0473"/>
    <w:rsid w:val="007136E6"/>
    <w:rsid w:val="0073058A"/>
    <w:rsid w:val="00787604"/>
    <w:rsid w:val="0079543D"/>
    <w:rsid w:val="007A3E6E"/>
    <w:rsid w:val="007D45CE"/>
    <w:rsid w:val="008257BC"/>
    <w:rsid w:val="0096582C"/>
    <w:rsid w:val="00A451E8"/>
    <w:rsid w:val="00A633F1"/>
    <w:rsid w:val="00A74E36"/>
    <w:rsid w:val="00A83EB8"/>
    <w:rsid w:val="00AD7DB8"/>
    <w:rsid w:val="00B14101"/>
    <w:rsid w:val="00B36240"/>
    <w:rsid w:val="00B679E5"/>
    <w:rsid w:val="00B80A3A"/>
    <w:rsid w:val="00BD4777"/>
    <w:rsid w:val="00C04ABD"/>
    <w:rsid w:val="00CB32A5"/>
    <w:rsid w:val="00D1709A"/>
    <w:rsid w:val="00D3016A"/>
    <w:rsid w:val="00D34B3E"/>
    <w:rsid w:val="00DD37AB"/>
    <w:rsid w:val="00E8027D"/>
    <w:rsid w:val="00EB434A"/>
    <w:rsid w:val="00ED1863"/>
    <w:rsid w:val="00ED4B68"/>
    <w:rsid w:val="00F10CDE"/>
    <w:rsid w:val="00F51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613BED"/>
    <w:rPr>
      <w:color w:val="808080"/>
    </w:rPr>
  </w:style>
  <w:style w:type="paragraph" w:customStyle="1" w:styleId="7B22E19463834458A461E5FA33002144">
    <w:name w:val="7B22E19463834458A461E5FA33002144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257FD3369D246049DB237A180953021">
    <w:name w:val="B257FD3369D246049DB237A180953021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4DB03C801F84CEA9E1E0767DB6F0E99">
    <w:name w:val="84DB03C801F84CEA9E1E0767DB6F0E99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D255D7A189E4BF088A5CC536B6DFFB5">
    <w:name w:val="7D255D7A189E4BF088A5CC536B6DFFB5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4E5120CA86D40459B5714C148A4229C">
    <w:name w:val="24E5120CA86D40459B5714C148A4229C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B0EA7392CC64A5BB899E913AA4972CA">
    <w:name w:val="BB0EA7392CC64A5BB899E913AA4972CA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8289732C2254511AF7255B8FAA1DA91">
    <w:name w:val="88289732C2254511AF7255B8FAA1DA91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D024AA228C14B99B73C7A841E116557">
    <w:name w:val="0D024AA228C14B99B73C7A841E116557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40E266076540DD958BDDB30C001772">
    <w:name w:val="8C40E266076540DD958BDDB30C001772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AFE81DBB4A4724BBDDDBA740A5C6EB">
    <w:name w:val="ACAFE81DBB4A4724BBDDDBA740A5C6EB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C242AF4CC484818AF63B367987549FD">
    <w:name w:val="4C242AF4CC484818AF63B367987549FD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88F9DBEC71A42C8B12A886D5DE314E8">
    <w:name w:val="B88F9DBEC71A42C8B12A886D5DE314E8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05FB2B23605434EA850F2DE83F83B68">
    <w:name w:val="705FB2B23605434EA850F2DE83F83B68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0EA1E953FA54084B18F1814E955E2AF">
    <w:name w:val="30EA1E953FA54084B18F1814E955E2AF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7A9725707CB495B9BE541B8AABD47F2">
    <w:name w:val="87A9725707CB495B9BE541B8AABD47F2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43534EF97104FFC818CA6A4B66D2758">
    <w:name w:val="443534EF97104FFC818CA6A4B66D2758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0020CD15A244CBAB5BE25C7497A0AF7">
    <w:name w:val="70020CD15A244CBAB5BE25C7497A0AF7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EE0C508CD634C118460FD020062241A">
    <w:name w:val="CEE0C508CD634C118460FD020062241A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ABA8CE3F6244841928AA2764A5DD709">
    <w:name w:val="AABA8CE3F6244841928AA2764A5DD709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4265CA631B941E5AB91BA7183D768F6">
    <w:name w:val="A4265CA631B941E5AB91BA7183D768F6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1D17579CB134E01B8B5F00909FF04DA">
    <w:name w:val="F1D17579CB134E01B8B5F00909FF04DA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0A1CECB54D74FD69A6F497B27EA92BD">
    <w:name w:val="30A1CECB54D74FD69A6F497B27EA92BD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5D86443BE6648328DCE84974403B093">
    <w:name w:val="A5D86443BE6648328DCE84974403B093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97D852DA6BE4660B8D1858D43D9526A">
    <w:name w:val="E97D852DA6BE4660B8D1858D43D9526A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852DA6505AC4F2EAAC62333999F13DA">
    <w:name w:val="6852DA6505AC4F2EAAC62333999F13DA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B08D64553074641877D31689FC0D401">
    <w:name w:val="4B08D64553074641877D31689FC0D401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B4320681CBE400BA38E01C14B2B0655">
    <w:name w:val="DB4320681CBE400BA38E01C14B2B0655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691DC2272E54002B80261E643E9B966">
    <w:name w:val="0691DC2272E54002B80261E643E9B966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8004C1FA5EA45BC907E3C4A3B6D60E6">
    <w:name w:val="D8004C1FA5EA45BC907E3C4A3B6D60E6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F9B9E7671984AC4B81B0DB761A859E2">
    <w:name w:val="5F9B9E7671984AC4B81B0DB761A859E2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D21C97C514D44E0B6C5CBB7A04AFD75">
    <w:name w:val="0D21C97C514D44E0B6C5CBB7A04AFD75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EF085AA3C50448C856D6CCDF961D70C">
    <w:name w:val="0EF085AA3C50448C856D6CCDF961D70C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8E7C0AD9A4C468CA82A5F13894199B8">
    <w:name w:val="C8E7C0AD9A4C468CA82A5F13894199B8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E9C6CD11F31474BABE2E47096361AD8">
    <w:name w:val="5E9C6CD11F31474BABE2E47096361AD8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FCB5B4E2D70427DA48A319E295C9A7E">
    <w:name w:val="8FCB5B4E2D70427DA48A319E295C9A7E"/>
    <w:rsid w:val="0002026F"/>
  </w:style>
  <w:style w:type="paragraph" w:customStyle="1" w:styleId="FD4BD33BB41F41558BD9E533EEE32087">
    <w:name w:val="FD4BD33BB41F41558BD9E533EEE32087"/>
    <w:rsid w:val="0002026F"/>
  </w:style>
  <w:style w:type="paragraph" w:customStyle="1" w:styleId="40E611FAC3B342ACB2BFC8C4B1C24300">
    <w:name w:val="40E611FAC3B342ACB2BFC8C4B1C24300"/>
    <w:rsid w:val="0002026F"/>
  </w:style>
  <w:style w:type="paragraph" w:customStyle="1" w:styleId="A76DE5B324B648779D7A9733DA9A2EBF">
    <w:name w:val="A76DE5B324B648779D7A9733DA9A2EBF"/>
    <w:rsid w:val="0002026F"/>
  </w:style>
  <w:style w:type="paragraph" w:customStyle="1" w:styleId="151FF7AFB66548549E6156C119361094">
    <w:name w:val="151FF7AFB66548549E6156C119361094"/>
    <w:rsid w:val="0002026F"/>
  </w:style>
  <w:style w:type="paragraph" w:customStyle="1" w:styleId="A00921AADFDE43FBB564C573642F2AE2">
    <w:name w:val="A00921AADFDE43FBB564C573642F2AE2"/>
    <w:rsid w:val="0002026F"/>
  </w:style>
  <w:style w:type="paragraph" w:customStyle="1" w:styleId="405B8D144B444538A0985D79B07A8CD8">
    <w:name w:val="405B8D144B444538A0985D79B07A8CD8"/>
    <w:rsid w:val="0002026F"/>
  </w:style>
  <w:style w:type="paragraph" w:customStyle="1" w:styleId="6EFC7185A9F04FB0BE3A32BB0E130254">
    <w:name w:val="6EFC7185A9F04FB0BE3A32BB0E130254"/>
    <w:rsid w:val="0002026F"/>
  </w:style>
  <w:style w:type="paragraph" w:customStyle="1" w:styleId="ECD1D27B9EEF46FA8BC806A489DAF456">
    <w:name w:val="ECD1D27B9EEF46FA8BC806A489DAF456"/>
    <w:rsid w:val="0002026F"/>
  </w:style>
  <w:style w:type="paragraph" w:customStyle="1" w:styleId="8BCA77C106B74036811D53018AC5748F">
    <w:name w:val="8BCA77C106B74036811D53018AC5748F"/>
    <w:rsid w:val="0002026F"/>
  </w:style>
  <w:style w:type="paragraph" w:customStyle="1" w:styleId="CB5684A1935C498094B5F7B020E192AA">
    <w:name w:val="CB5684A1935C498094B5F7B020E192AA"/>
    <w:rsid w:val="0002026F"/>
  </w:style>
  <w:style w:type="paragraph" w:customStyle="1" w:styleId="3DEE4BE70B5F4EDBA60A481B0DAC5984">
    <w:name w:val="3DEE4BE70B5F4EDBA60A481B0DAC5984"/>
    <w:rsid w:val="0002026F"/>
  </w:style>
  <w:style w:type="paragraph" w:customStyle="1" w:styleId="7B22E19463834458A461E5FA330021441">
    <w:name w:val="7B22E19463834458A461E5FA330021441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257FD3369D246049DB237A1809530211">
    <w:name w:val="B257FD3369D246049DB237A1809530211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369AF37EF3B4CCAB583BFA0E920ABAC">
    <w:name w:val="4369AF37EF3B4CCAB583BFA0E920ABAC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6476EA1ED91491E9E82859B7CAC71CB">
    <w:name w:val="16476EA1ED91491E9E82859B7CAC71CB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D46486D4225400C9F02CDADE1DACFBE">
    <w:name w:val="6D46486D4225400C9F02CDADE1DACFBE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DF330299D3C4813869280DCA7AD5663">
    <w:name w:val="0DF330299D3C4813869280DCA7AD5663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02115375E6E49E29D470AAD0203B989">
    <w:name w:val="B02115375E6E49E29D470AAD0203B989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76CBA28D095436D9EDD3E104B18B3E9">
    <w:name w:val="A76CBA28D095436D9EDD3E104B18B3E9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46FBAF31FF74BB8AD8B5C0D1774CD13">
    <w:name w:val="B46FBAF31FF74BB8AD8B5C0D1774CD13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9350F38A53D44F39E3A51FC85C91F21">
    <w:name w:val="09350F38A53D44F39E3A51FC85C91F21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A19C292F54442D285037001CD732A09">
    <w:name w:val="AA19C292F54442D285037001CD732A09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7411CC016DE452AA7B5BDA97BA86BA1">
    <w:name w:val="17411CC016DE452AA7B5BDA97BA86BA1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FCCE77977AD413BBABF637932FA92E1">
    <w:name w:val="5FCCE77977AD413BBABF637932FA92E1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8877F77F6D94500BA5E48C91DE57660">
    <w:name w:val="98877F77F6D94500BA5E48C91DE57660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A7D0BAB54044054869E67589F9DFBD9">
    <w:name w:val="3A7D0BAB54044054869E67589F9DFBD9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132615A69F24FA9890896F6109730FA">
    <w:name w:val="9132615A69F24FA9890896F6109730FA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BFFEEBEA9D54C46B411CB36EB936495">
    <w:name w:val="5BFFEEBEA9D54C46B411CB36EB936495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82435BA4A144A98B1E5859846F644F6">
    <w:name w:val="B82435BA4A144A98B1E5859846F644F6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86FBF8070D1497F93BBF5CB8E4A7D33">
    <w:name w:val="186FBF8070D1497F93BBF5CB8E4A7D33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710620F87BB4ADDAC5E9B94B8D03059">
    <w:name w:val="D710620F87BB4ADDAC5E9B94B8D03059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85EE536A14D4FB58FE119AAB4452571">
    <w:name w:val="985EE536A14D4FB58FE119AAB4452571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557B57AC37348119A35A67C2C7C2C94">
    <w:name w:val="6557B57AC37348119A35A67C2C7C2C94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62403239BF14CD5B70348351C6C5D3C">
    <w:name w:val="262403239BF14CD5B70348351C6C5D3C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AE02D3351BD42A28EAB47EC8D418956">
    <w:name w:val="6AE02D3351BD42A28EAB47EC8D418956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9E92D1960A1463E8EBA134DE565DD0A">
    <w:name w:val="89E92D1960A1463E8EBA134DE565DD0A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778D53DF13A4F2486F7D90E44D6917E">
    <w:name w:val="5778D53DF13A4F2486F7D90E44D6917E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FA16D6FF958458586B3E1BBB8993730">
    <w:name w:val="8FA16D6FF958458586B3E1BBB8993730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1267E1A48B44CCCB2554AAA0B1FDE19">
    <w:name w:val="11267E1A48B44CCCB2554AAA0B1FDE19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DDF144739344EB18012FCD4CC6A3482">
    <w:name w:val="2DDF144739344EB18012FCD4CC6A3482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C5475B50B2E463298A8FF5412FCF548">
    <w:name w:val="EC5475B50B2E463298A8FF5412FCF548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5DD0D367E5C4942B93C171B81FF0C5B">
    <w:name w:val="D5DD0D367E5C4942B93C171B81FF0C5B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935122E871F406A94CF99BEAFDAAA85">
    <w:name w:val="4935122E871F406A94CF99BEAFDAAA85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9BA9BA8EFF648E6A5892179988D420E">
    <w:name w:val="09BA9BA8EFF648E6A5892179988D420E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4ECDD37D6F3450D93241E779C3E5E77">
    <w:name w:val="24ECDD37D6F3450D93241E779C3E5E77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2DF8F2AA99349B18431790DB0D269F4">
    <w:name w:val="32DF8F2AA99349B18431790DB0D269F4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B22E19463834458A461E5FA330021442">
    <w:name w:val="7B22E19463834458A461E5FA330021442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257FD3369D246049DB237A1809530212">
    <w:name w:val="B257FD3369D246049DB237A1809530212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C513952F9584A9583E62B990D9389F6">
    <w:name w:val="BC513952F9584A9583E62B990D9389F6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6400953C667421B92B0A5B9A32B997E">
    <w:name w:val="76400953C667421B92B0A5B9A32B997E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7591CF349F64269A7585A17F0D6B96C">
    <w:name w:val="77591CF349F64269A7585A17F0D6B96C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6AEB354D49046E2A461B492029EED0A">
    <w:name w:val="26AEB354D49046E2A461B492029EED0A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9371FA0B72A40A59A6016B7874673B6">
    <w:name w:val="89371FA0B72A40A59A6016B7874673B6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48D9AE857E54861899701EEDC3C07F2">
    <w:name w:val="548D9AE857E54861899701EEDC3C07F2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1CF92B8217F4F608F7F004C024296F8">
    <w:name w:val="01CF92B8217F4F608F7F004C024296F8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AA38F23A8D94974B4304DB4AECBF325">
    <w:name w:val="FAA38F23A8D94974B4304DB4AECBF325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A838B9099004393A6336D370E97580F">
    <w:name w:val="0A838B9099004393A6336D370E97580F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88744E93F754391AC0FFDF4065F90B3">
    <w:name w:val="B88744E93F754391AC0FFDF4065F90B3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281ED8A6D02415288C197BC43B4516A">
    <w:name w:val="9281ED8A6D02415288C197BC43B4516A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496F052BA6E4D63B7B182515A0640D8">
    <w:name w:val="A496F052BA6E4D63B7B182515A0640D8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F14A184000F46D7BC3D018F588E4724">
    <w:name w:val="9F14A184000F46D7BC3D018F588E4724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CC2B561397456EAF9FA60EF368723A">
    <w:name w:val="C4CC2B561397456EAF9FA60EF368723A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85AFB1BF3234FB2ABCD16B72203C2DA">
    <w:name w:val="785AFB1BF3234FB2ABCD16B72203C2DA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5CA483845E042E6900C30B2717E8F93">
    <w:name w:val="05CA483845E042E6900C30B2717E8F93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9327076D6164FF8B5F41D464FFE20B6">
    <w:name w:val="99327076D6164FF8B5F41D464FFE20B6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28A6EF15E294980827BC92C0B179FF0">
    <w:name w:val="C28A6EF15E294980827BC92C0B179FF0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7B0C219EF964D54A196A4A5FA4E5DA8">
    <w:name w:val="37B0C219EF964D54A196A4A5FA4E5DA8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55E1F7BD4344829B747DC86FE43F14C">
    <w:name w:val="455E1F7BD4344829B747DC86FE43F14C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35D9523A0C946CC96C06CD10689FC6C">
    <w:name w:val="E35D9523A0C946CC96C06CD10689FC6C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B9C8DF438D14593A47866AA6496547B">
    <w:name w:val="AB9C8DF438D14593A47866AA6496547B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8A205AC34E041789EF450964A05C5E7">
    <w:name w:val="B8A205AC34E041789EF450964A05C5E7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F249E39C71749E1B5E06A5548F21E91">
    <w:name w:val="7F249E39C71749E1B5E06A5548F21E91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F9F785B048D4B48BD7F703C3A2F2D06">
    <w:name w:val="4F9F785B048D4B48BD7F703C3A2F2D06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C5F21D5290948119BAA1C3BCA726E0B">
    <w:name w:val="5C5F21D5290948119BAA1C3BCA726E0B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2A455BD216D47418210EB54762EA7A0">
    <w:name w:val="52A455BD216D47418210EB54762EA7A0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D1F79C4835B4B24BA254FB1DB08F680">
    <w:name w:val="4D1F79C4835B4B24BA254FB1DB08F680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113D1DC95F74B2CA371112D4303C154">
    <w:name w:val="7113D1DC95F74B2CA371112D4303C154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8D043C817764DB591D77844DDC5039F">
    <w:name w:val="68D043C817764DB591D77844DDC5039F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1F23582C0F04F6296812156B3111DAE">
    <w:name w:val="E1F23582C0F04F6296812156B3111DAE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E5DBFF97876400D97A4BD8E269F420D">
    <w:name w:val="9E5DBFF97876400D97A4BD8E269F420D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1027FB57FB8415A9F29DF38D9143271">
    <w:name w:val="71027FB57FB8415A9F29DF38D9143271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55B8D26A36E4F88B09DD749A392BDC4">
    <w:name w:val="955B8D26A36E4F88B09DD749A392BDC4"/>
    <w:rsid w:val="003A04D2"/>
  </w:style>
  <w:style w:type="paragraph" w:customStyle="1" w:styleId="F9F60AF066B14FDE8103F56C3E451E4B">
    <w:name w:val="F9F60AF066B14FDE8103F56C3E451E4B"/>
    <w:rsid w:val="003A04D2"/>
  </w:style>
  <w:style w:type="paragraph" w:customStyle="1" w:styleId="CA98D8B9E20B415BA123D1375FCA1ADF">
    <w:name w:val="CA98D8B9E20B415BA123D1375FCA1ADF"/>
    <w:rsid w:val="003A04D2"/>
  </w:style>
  <w:style w:type="paragraph" w:customStyle="1" w:styleId="370074E68B194DEDA9F54470506DCE45">
    <w:name w:val="370074E68B194DEDA9F54470506DCE45"/>
    <w:rsid w:val="003A04D2"/>
  </w:style>
  <w:style w:type="paragraph" w:customStyle="1" w:styleId="9D91B5708206480D96CDB1CFAF9F976C">
    <w:name w:val="9D91B5708206480D96CDB1CFAF9F976C"/>
    <w:rsid w:val="003A04D2"/>
  </w:style>
  <w:style w:type="paragraph" w:customStyle="1" w:styleId="0243E2A3559B4AF0B45236A7B565EC6F">
    <w:name w:val="0243E2A3559B4AF0B45236A7B565EC6F"/>
    <w:rsid w:val="003A04D2"/>
  </w:style>
  <w:style w:type="paragraph" w:customStyle="1" w:styleId="A6D120FA5E1B4496A65A05D59093D9EE">
    <w:name w:val="A6D120FA5E1B4496A65A05D59093D9EE"/>
    <w:rsid w:val="003A04D2"/>
  </w:style>
  <w:style w:type="paragraph" w:customStyle="1" w:styleId="A84874FB7FBA4C7C8B3EBBB4402DE057">
    <w:name w:val="A84874FB7FBA4C7C8B3EBBB4402DE057"/>
    <w:rsid w:val="003A04D2"/>
  </w:style>
  <w:style w:type="paragraph" w:customStyle="1" w:styleId="94556F0A47BE45998D529A9DF2D4335F">
    <w:name w:val="94556F0A47BE45998D529A9DF2D4335F"/>
    <w:rsid w:val="003A04D2"/>
  </w:style>
  <w:style w:type="paragraph" w:customStyle="1" w:styleId="F364DDB9C0294BC692D9AC284D7292FE">
    <w:name w:val="F364DDB9C0294BC692D9AC284D7292FE"/>
    <w:rsid w:val="003A04D2"/>
  </w:style>
  <w:style w:type="paragraph" w:customStyle="1" w:styleId="171903E684344E219BA2103DA086ABE8">
    <w:name w:val="171903E684344E219BA2103DA086ABE8"/>
    <w:rsid w:val="003A04D2"/>
  </w:style>
  <w:style w:type="paragraph" w:customStyle="1" w:styleId="2D5AE4AE8AE34A4C8D669903105A3954">
    <w:name w:val="2D5AE4AE8AE34A4C8D669903105A3954"/>
    <w:rsid w:val="003A04D2"/>
  </w:style>
  <w:style w:type="paragraph" w:customStyle="1" w:styleId="DE6125D7B4EC45539F481B59806BEE92">
    <w:name w:val="DE6125D7B4EC45539F481B59806BEE92"/>
    <w:rsid w:val="003A04D2"/>
  </w:style>
  <w:style w:type="paragraph" w:customStyle="1" w:styleId="D098A29F96C047CBB2E19ACB6973FA78">
    <w:name w:val="D098A29F96C047CBB2E19ACB6973FA78"/>
    <w:rsid w:val="003A04D2"/>
  </w:style>
  <w:style w:type="paragraph" w:customStyle="1" w:styleId="12DCFD82AD534045BA6B721938F30D56">
    <w:name w:val="12DCFD82AD534045BA6B721938F30D56"/>
    <w:rsid w:val="003A04D2"/>
  </w:style>
  <w:style w:type="paragraph" w:customStyle="1" w:styleId="D14259DA940844B6A9B73B74450137DD">
    <w:name w:val="D14259DA940844B6A9B73B74450137DD"/>
    <w:rsid w:val="003A04D2"/>
  </w:style>
  <w:style w:type="paragraph" w:customStyle="1" w:styleId="CEBC4AAD0EB1464F94C57755065570FF">
    <w:name w:val="CEBC4AAD0EB1464F94C57755065570FF"/>
    <w:rsid w:val="003A04D2"/>
  </w:style>
  <w:style w:type="paragraph" w:customStyle="1" w:styleId="BEDB7209D48144B4A26FDF03ACAEC396">
    <w:name w:val="BEDB7209D48144B4A26FDF03ACAEC396"/>
    <w:rsid w:val="003A04D2"/>
  </w:style>
  <w:style w:type="paragraph" w:customStyle="1" w:styleId="A3F3D2E83FF1460C86621480A980FE0B">
    <w:name w:val="A3F3D2E83FF1460C86621480A980FE0B"/>
    <w:rsid w:val="003A04D2"/>
  </w:style>
  <w:style w:type="paragraph" w:customStyle="1" w:styleId="5A6283156BAF41989F8E06F5E3807234">
    <w:name w:val="5A6283156BAF41989F8E06F5E3807234"/>
    <w:rsid w:val="003A04D2"/>
  </w:style>
  <w:style w:type="paragraph" w:customStyle="1" w:styleId="D0834D06610842B39506A75F9422C238">
    <w:name w:val="D0834D06610842B39506A75F9422C238"/>
    <w:rsid w:val="003A04D2"/>
  </w:style>
  <w:style w:type="paragraph" w:customStyle="1" w:styleId="9D404F63C9214E3F989FB53E057BAE8D">
    <w:name w:val="9D404F63C9214E3F989FB53E057BAE8D"/>
    <w:rsid w:val="003A04D2"/>
  </w:style>
  <w:style w:type="paragraph" w:customStyle="1" w:styleId="37F1BD82304C410FA37F0DD12D0D54D8">
    <w:name w:val="37F1BD82304C410FA37F0DD12D0D54D8"/>
    <w:rsid w:val="003A04D2"/>
  </w:style>
  <w:style w:type="paragraph" w:customStyle="1" w:styleId="DC6C00EF75AE4EA5ABDA4984DE1CD39F">
    <w:name w:val="DC6C00EF75AE4EA5ABDA4984DE1CD39F"/>
    <w:rsid w:val="003A04D2"/>
  </w:style>
  <w:style w:type="paragraph" w:customStyle="1" w:styleId="3C69C5FCD48B4733BC9F84C0017E3675">
    <w:name w:val="3C69C5FCD48B4733BC9F84C0017E3675"/>
    <w:rsid w:val="003A04D2"/>
  </w:style>
  <w:style w:type="paragraph" w:customStyle="1" w:styleId="9822C247107542DE8A0AE8DB3B6EACD7">
    <w:name w:val="9822C247107542DE8A0AE8DB3B6EACD7"/>
    <w:rsid w:val="003A04D2"/>
  </w:style>
  <w:style w:type="paragraph" w:customStyle="1" w:styleId="DAA62B53AABA45C5AC685A7700A5F40F">
    <w:name w:val="DAA62B53AABA45C5AC685A7700A5F40F"/>
    <w:rsid w:val="003A04D2"/>
  </w:style>
  <w:style w:type="paragraph" w:customStyle="1" w:styleId="A8E5052695734EAD8AAC01C565B8DAA2">
    <w:name w:val="A8E5052695734EAD8AAC01C565B8DAA2"/>
    <w:rsid w:val="003A04D2"/>
  </w:style>
  <w:style w:type="paragraph" w:customStyle="1" w:styleId="8943C343588A4A228AEA308E7F6FE5D8">
    <w:name w:val="8943C343588A4A228AEA308E7F6FE5D8"/>
    <w:rsid w:val="003A04D2"/>
  </w:style>
  <w:style w:type="paragraph" w:customStyle="1" w:styleId="2A923F69C1CD479995EAC11E4DCC07CD">
    <w:name w:val="2A923F69C1CD479995EAC11E4DCC07CD"/>
    <w:rsid w:val="003A04D2"/>
  </w:style>
  <w:style w:type="paragraph" w:customStyle="1" w:styleId="DD8F9EC00B0E4DDFAB14EC434005B550">
    <w:name w:val="DD8F9EC00B0E4DDFAB14EC434005B550"/>
    <w:rsid w:val="003A04D2"/>
  </w:style>
  <w:style w:type="paragraph" w:customStyle="1" w:styleId="44DA8CC8044B42F09740E9810BF42FB3">
    <w:name w:val="44DA8CC8044B42F09740E9810BF42FB3"/>
    <w:rsid w:val="003A04D2"/>
  </w:style>
  <w:style w:type="paragraph" w:customStyle="1" w:styleId="15107B4A6A704FB399332E100CDFAD41">
    <w:name w:val="15107B4A6A704FB399332E100CDFAD41"/>
    <w:rsid w:val="003A04D2"/>
  </w:style>
  <w:style w:type="paragraph" w:customStyle="1" w:styleId="FFB74B027D3D4D7FA0A5310A3BE4B309">
    <w:name w:val="FFB74B027D3D4D7FA0A5310A3BE4B309"/>
    <w:rsid w:val="003A04D2"/>
  </w:style>
  <w:style w:type="paragraph" w:customStyle="1" w:styleId="57950C4F0C6D4640B93EC63EAFF95487">
    <w:name w:val="57950C4F0C6D4640B93EC63EAFF95487"/>
    <w:rsid w:val="003A04D2"/>
  </w:style>
  <w:style w:type="paragraph" w:customStyle="1" w:styleId="66D4A04A167C4A10B14634FE03096234">
    <w:name w:val="66D4A04A167C4A10B14634FE03096234"/>
    <w:rsid w:val="003A04D2"/>
  </w:style>
  <w:style w:type="paragraph" w:customStyle="1" w:styleId="FB16258BEBE442BA85DD6AA5C9F0B3E3">
    <w:name w:val="FB16258BEBE442BA85DD6AA5C9F0B3E3"/>
    <w:rsid w:val="003A04D2"/>
  </w:style>
  <w:style w:type="paragraph" w:customStyle="1" w:styleId="21160FBFB61C40A1B88ED60E3C56D42E">
    <w:name w:val="21160FBFB61C40A1B88ED60E3C56D42E"/>
    <w:rsid w:val="003A04D2"/>
  </w:style>
  <w:style w:type="paragraph" w:customStyle="1" w:styleId="1692CB978C814394882EDE56199860B5">
    <w:name w:val="1692CB978C814394882EDE56199860B5"/>
    <w:rsid w:val="003A04D2"/>
  </w:style>
  <w:style w:type="paragraph" w:customStyle="1" w:styleId="8B11B4E17CA34F088A409DBCCD366587">
    <w:name w:val="8B11B4E17CA34F088A409DBCCD366587"/>
    <w:rsid w:val="003A04D2"/>
  </w:style>
  <w:style w:type="paragraph" w:customStyle="1" w:styleId="D4B3883FD84842B2841DB33E07C95FF8">
    <w:name w:val="D4B3883FD84842B2841DB33E07C95FF8"/>
    <w:rsid w:val="003A04D2"/>
  </w:style>
  <w:style w:type="paragraph" w:customStyle="1" w:styleId="05C692DE78E54E1BB0367EDA41271A0D">
    <w:name w:val="05C692DE78E54E1BB0367EDA41271A0D"/>
    <w:rsid w:val="003A04D2"/>
  </w:style>
  <w:style w:type="paragraph" w:customStyle="1" w:styleId="4A4881AC32D44486B3B38C26A0FF9F97">
    <w:name w:val="4A4881AC32D44486B3B38C26A0FF9F97"/>
    <w:rsid w:val="003A04D2"/>
  </w:style>
  <w:style w:type="paragraph" w:customStyle="1" w:styleId="3D1FF55A0717449087E24F41ED32D18F">
    <w:name w:val="3D1FF55A0717449087E24F41ED32D18F"/>
    <w:rsid w:val="003A04D2"/>
  </w:style>
  <w:style w:type="paragraph" w:customStyle="1" w:styleId="97908C19AE1A40F4967071EEDB27C210">
    <w:name w:val="97908C19AE1A40F4967071EEDB27C210"/>
    <w:rsid w:val="003A04D2"/>
  </w:style>
  <w:style w:type="paragraph" w:customStyle="1" w:styleId="1502A3904BC24D65A6ED4E86C2A5D4F3">
    <w:name w:val="1502A3904BC24D65A6ED4E86C2A5D4F3"/>
    <w:rsid w:val="003A04D2"/>
  </w:style>
  <w:style w:type="paragraph" w:customStyle="1" w:styleId="CA256A666C39470D8B37969BB40AA022">
    <w:name w:val="CA256A666C39470D8B37969BB40AA022"/>
    <w:rsid w:val="003A04D2"/>
  </w:style>
  <w:style w:type="paragraph" w:customStyle="1" w:styleId="AD044E09BEAE479A90C0CAB0C2FEDA51">
    <w:name w:val="AD044E09BEAE479A90C0CAB0C2FEDA51"/>
    <w:rsid w:val="003A04D2"/>
  </w:style>
  <w:style w:type="paragraph" w:customStyle="1" w:styleId="0C5DA1819F3C4476B0A42B5FCAF37041">
    <w:name w:val="0C5DA1819F3C4476B0A42B5FCAF37041"/>
    <w:rsid w:val="003A04D2"/>
  </w:style>
  <w:style w:type="paragraph" w:customStyle="1" w:styleId="74D2F1E2A6114A91A81EADBC9DC0C196">
    <w:name w:val="74D2F1E2A6114A91A81EADBC9DC0C196"/>
    <w:rsid w:val="003A04D2"/>
  </w:style>
  <w:style w:type="paragraph" w:customStyle="1" w:styleId="6C946CBF1E404BE7A98328547A30D4A8">
    <w:name w:val="6C946CBF1E404BE7A98328547A30D4A8"/>
    <w:rsid w:val="003A04D2"/>
  </w:style>
  <w:style w:type="paragraph" w:customStyle="1" w:styleId="1D397C8FD3E44F4288776F0D48730883">
    <w:name w:val="1D397C8FD3E44F4288776F0D48730883"/>
    <w:rsid w:val="003A04D2"/>
  </w:style>
  <w:style w:type="paragraph" w:customStyle="1" w:styleId="3706AE5C5BCD4C368292DB10FCB13D93">
    <w:name w:val="3706AE5C5BCD4C368292DB10FCB13D93"/>
    <w:rsid w:val="003A04D2"/>
  </w:style>
  <w:style w:type="paragraph" w:customStyle="1" w:styleId="007BA708C9A643C6915C6ECA227F4D71">
    <w:name w:val="007BA708C9A643C6915C6ECA227F4D71"/>
    <w:rsid w:val="003A04D2"/>
  </w:style>
  <w:style w:type="paragraph" w:customStyle="1" w:styleId="C579E0D64DFF4A1A9B790AA930079798">
    <w:name w:val="C579E0D64DFF4A1A9B790AA930079798"/>
    <w:rsid w:val="003A04D2"/>
  </w:style>
  <w:style w:type="paragraph" w:customStyle="1" w:styleId="4938ED3A59344D6694DA0DB4F87A81F8">
    <w:name w:val="4938ED3A59344D6694DA0DB4F87A81F8"/>
    <w:rsid w:val="003A04D2"/>
  </w:style>
  <w:style w:type="paragraph" w:customStyle="1" w:styleId="6E616031D8F24F58BD86F681D33D7CD4">
    <w:name w:val="6E616031D8F24F58BD86F681D33D7CD4"/>
    <w:rsid w:val="003A04D2"/>
  </w:style>
  <w:style w:type="paragraph" w:customStyle="1" w:styleId="432E20907F0540DBB024DADE3FF2CFCD">
    <w:name w:val="432E20907F0540DBB024DADE3FF2CFCD"/>
    <w:rsid w:val="003A04D2"/>
  </w:style>
  <w:style w:type="paragraph" w:customStyle="1" w:styleId="7C2262149E7A4D59BAE34719ACECB4D3">
    <w:name w:val="7C2262149E7A4D59BAE34719ACECB4D3"/>
    <w:rsid w:val="003A04D2"/>
  </w:style>
  <w:style w:type="paragraph" w:customStyle="1" w:styleId="BF019D2DC0AD4EEAB8B10307041E8A54">
    <w:name w:val="BF019D2DC0AD4EEAB8B10307041E8A54"/>
    <w:rsid w:val="003A04D2"/>
  </w:style>
  <w:style w:type="paragraph" w:customStyle="1" w:styleId="AF632AC4E7CA4548B10099226B03B1F1">
    <w:name w:val="AF632AC4E7CA4548B10099226B03B1F1"/>
    <w:rsid w:val="003A04D2"/>
  </w:style>
  <w:style w:type="paragraph" w:customStyle="1" w:styleId="26E21ED4D9BC42468201CDF171B77E5A">
    <w:name w:val="26E21ED4D9BC42468201CDF171B77E5A"/>
    <w:rsid w:val="003A04D2"/>
  </w:style>
  <w:style w:type="paragraph" w:customStyle="1" w:styleId="4DFE6B8A96954150A8DF6C2ACA9ECDE9">
    <w:name w:val="4DFE6B8A96954150A8DF6C2ACA9ECDE9"/>
    <w:rsid w:val="003A04D2"/>
  </w:style>
  <w:style w:type="paragraph" w:customStyle="1" w:styleId="5D18DBE06BA04FBFA80FC1357506A1CA">
    <w:name w:val="5D18DBE06BA04FBFA80FC1357506A1CA"/>
    <w:rsid w:val="003A04D2"/>
  </w:style>
  <w:style w:type="paragraph" w:customStyle="1" w:styleId="6F72545362A34CCE8A79A9D10ED7479E">
    <w:name w:val="6F72545362A34CCE8A79A9D10ED7479E"/>
    <w:rsid w:val="003A04D2"/>
  </w:style>
  <w:style w:type="paragraph" w:customStyle="1" w:styleId="10B2D11F522941049CE791FF27684E7F">
    <w:name w:val="10B2D11F522941049CE791FF27684E7F"/>
    <w:rsid w:val="003A04D2"/>
  </w:style>
  <w:style w:type="paragraph" w:customStyle="1" w:styleId="C2E7D7337FFF4068B51EE6A9D554F08A">
    <w:name w:val="C2E7D7337FFF4068B51EE6A9D554F08A"/>
    <w:rsid w:val="003A04D2"/>
  </w:style>
  <w:style w:type="paragraph" w:customStyle="1" w:styleId="307ADA669FF6469C9B9528E175873F6C">
    <w:name w:val="307ADA669FF6469C9B9528E175873F6C"/>
    <w:rsid w:val="003A04D2"/>
  </w:style>
  <w:style w:type="paragraph" w:customStyle="1" w:styleId="79C3DF99352640EABA29FC5127B853D7">
    <w:name w:val="79C3DF99352640EABA29FC5127B853D7"/>
    <w:rsid w:val="003A04D2"/>
  </w:style>
  <w:style w:type="paragraph" w:customStyle="1" w:styleId="F54D0B622CE04CF795C64AE10E7F8722">
    <w:name w:val="F54D0B622CE04CF795C64AE10E7F8722"/>
    <w:rsid w:val="003A04D2"/>
  </w:style>
  <w:style w:type="paragraph" w:customStyle="1" w:styleId="AD36CDD96D964FC980A724EC85E5D37D">
    <w:name w:val="AD36CDD96D964FC980A724EC85E5D37D"/>
    <w:rsid w:val="003A04D2"/>
  </w:style>
  <w:style w:type="paragraph" w:customStyle="1" w:styleId="F26F8A493BA3423B95ED45C8271A047C">
    <w:name w:val="F26F8A493BA3423B95ED45C8271A047C"/>
    <w:rsid w:val="003A04D2"/>
  </w:style>
  <w:style w:type="paragraph" w:customStyle="1" w:styleId="6D21E9B142F34D97BC89A02E5600C13F">
    <w:name w:val="6D21E9B142F34D97BC89A02E5600C13F"/>
    <w:rsid w:val="003A04D2"/>
  </w:style>
  <w:style w:type="paragraph" w:customStyle="1" w:styleId="17675AFDE6914967A078737BD2346B31">
    <w:name w:val="17675AFDE6914967A078737BD2346B31"/>
    <w:rsid w:val="003A04D2"/>
  </w:style>
  <w:style w:type="paragraph" w:customStyle="1" w:styleId="5EA1D0AE76334EDF83346C982FF2815F">
    <w:name w:val="5EA1D0AE76334EDF83346C982FF2815F"/>
    <w:rsid w:val="003A04D2"/>
  </w:style>
  <w:style w:type="paragraph" w:customStyle="1" w:styleId="5C0274470A63476C9F5A76E7CCC8047D">
    <w:name w:val="5C0274470A63476C9F5A76E7CCC8047D"/>
    <w:rsid w:val="003A04D2"/>
  </w:style>
  <w:style w:type="paragraph" w:customStyle="1" w:styleId="DFD52246A3644911873FB1F0A47D16A2">
    <w:name w:val="DFD52246A3644911873FB1F0A47D16A2"/>
    <w:rsid w:val="003A04D2"/>
  </w:style>
  <w:style w:type="paragraph" w:customStyle="1" w:styleId="8C3D241E47274F928B87904C74D709F5">
    <w:name w:val="8C3D241E47274F928B87904C74D709F5"/>
    <w:rsid w:val="003A04D2"/>
  </w:style>
  <w:style w:type="paragraph" w:customStyle="1" w:styleId="8998E42BD27E43B6B0EBFF4C50AFEE3C">
    <w:name w:val="8998E42BD27E43B6B0EBFF4C50AFEE3C"/>
    <w:rsid w:val="003A04D2"/>
  </w:style>
  <w:style w:type="paragraph" w:customStyle="1" w:styleId="7551EE932631473988381C20EBE24388">
    <w:name w:val="7551EE932631473988381C20EBE24388"/>
    <w:rsid w:val="003A04D2"/>
  </w:style>
  <w:style w:type="paragraph" w:customStyle="1" w:styleId="C710347B43E74C079B0BB7544DA1FD4C">
    <w:name w:val="C710347B43E74C079B0BB7544DA1FD4C"/>
    <w:rsid w:val="003A04D2"/>
  </w:style>
  <w:style w:type="paragraph" w:customStyle="1" w:styleId="1FA0361D2C704EF2B350C270E90F6AF6">
    <w:name w:val="1FA0361D2C704EF2B350C270E90F6AF6"/>
    <w:rsid w:val="003A04D2"/>
  </w:style>
  <w:style w:type="paragraph" w:customStyle="1" w:styleId="C02BFCE2E0394FFB8D32137493B6878B">
    <w:name w:val="C02BFCE2E0394FFB8D32137493B6878B"/>
    <w:rsid w:val="003A04D2"/>
  </w:style>
  <w:style w:type="paragraph" w:customStyle="1" w:styleId="456C4E1ABEB54FA7AFF2A8B1A0BA71AC">
    <w:name w:val="456C4E1ABEB54FA7AFF2A8B1A0BA71AC"/>
    <w:rsid w:val="003A04D2"/>
  </w:style>
  <w:style w:type="paragraph" w:customStyle="1" w:styleId="4204730AC5A5471DB2B7A8BDE48C4218">
    <w:name w:val="4204730AC5A5471DB2B7A8BDE48C4218"/>
    <w:rsid w:val="003A04D2"/>
  </w:style>
  <w:style w:type="paragraph" w:customStyle="1" w:styleId="AE89A5BA20B2487FA159220A8322B233">
    <w:name w:val="AE89A5BA20B2487FA159220A8322B233"/>
    <w:rsid w:val="003A04D2"/>
  </w:style>
  <w:style w:type="paragraph" w:customStyle="1" w:styleId="4D31FC67D1CB48BDB50534F95FA4E854">
    <w:name w:val="4D31FC67D1CB48BDB50534F95FA4E854"/>
    <w:rsid w:val="003A04D2"/>
  </w:style>
  <w:style w:type="paragraph" w:customStyle="1" w:styleId="0984BFE2440D46B78A9B3396950F24F2">
    <w:name w:val="0984BFE2440D46B78A9B3396950F24F2"/>
    <w:rsid w:val="003A04D2"/>
  </w:style>
  <w:style w:type="paragraph" w:customStyle="1" w:styleId="0E826C9C8B4A4E499AA71063E1505957">
    <w:name w:val="0E826C9C8B4A4E499AA71063E1505957"/>
    <w:rsid w:val="006617FE"/>
    <w:pPr>
      <w:spacing w:after="200" w:line="276" w:lineRule="auto"/>
    </w:pPr>
  </w:style>
  <w:style w:type="paragraph" w:customStyle="1" w:styleId="13FA18135336499AA452E75D81F0B0A5">
    <w:name w:val="13FA18135336499AA452E75D81F0B0A5"/>
    <w:rsid w:val="006617FE"/>
    <w:pPr>
      <w:spacing w:after="200" w:line="276" w:lineRule="auto"/>
    </w:pPr>
  </w:style>
  <w:style w:type="paragraph" w:customStyle="1" w:styleId="A58E38EF51494947B15D39D15B1395BC">
    <w:name w:val="A58E38EF51494947B15D39D15B1395BC"/>
    <w:rsid w:val="006617FE"/>
    <w:pPr>
      <w:spacing w:after="200" w:line="276" w:lineRule="auto"/>
    </w:pPr>
  </w:style>
  <w:style w:type="paragraph" w:customStyle="1" w:styleId="EBA69138D64D4F7D8F4251F439AFBD01">
    <w:name w:val="EBA69138D64D4F7D8F4251F439AFBD01"/>
    <w:rsid w:val="006617FE"/>
    <w:pPr>
      <w:spacing w:after="200" w:line="276" w:lineRule="auto"/>
    </w:pPr>
  </w:style>
  <w:style w:type="paragraph" w:customStyle="1" w:styleId="7135E859299F4F6AA2DBC4728B90DAA6">
    <w:name w:val="7135E859299F4F6AA2DBC4728B90DAA6"/>
    <w:rsid w:val="006617FE"/>
    <w:pPr>
      <w:spacing w:after="200" w:line="276" w:lineRule="auto"/>
    </w:pPr>
  </w:style>
  <w:style w:type="paragraph" w:customStyle="1" w:styleId="09F60801A6D24F7EA38971FF32808C7F">
    <w:name w:val="09F60801A6D24F7EA38971FF32808C7F"/>
    <w:rsid w:val="006617FE"/>
    <w:pPr>
      <w:spacing w:after="200" w:line="276" w:lineRule="auto"/>
    </w:pPr>
  </w:style>
  <w:style w:type="paragraph" w:customStyle="1" w:styleId="30AEDD0419C54D69B0AEA228771CD3C7">
    <w:name w:val="30AEDD0419C54D69B0AEA228771CD3C7"/>
    <w:rsid w:val="006617FE"/>
    <w:pPr>
      <w:spacing w:after="200" w:line="276" w:lineRule="auto"/>
    </w:pPr>
  </w:style>
  <w:style w:type="paragraph" w:customStyle="1" w:styleId="E98B366D4871460CA86D778A2D97DCD5">
    <w:name w:val="E98B366D4871460CA86D778A2D97DCD5"/>
    <w:rsid w:val="006617FE"/>
    <w:pPr>
      <w:spacing w:after="200" w:line="276" w:lineRule="auto"/>
    </w:pPr>
  </w:style>
  <w:style w:type="paragraph" w:customStyle="1" w:styleId="42F45EBC487D45B487D8A6E16BC367E6">
    <w:name w:val="42F45EBC487D45B487D8A6E16BC367E6"/>
    <w:rsid w:val="006617FE"/>
    <w:pPr>
      <w:spacing w:after="200" w:line="276" w:lineRule="auto"/>
    </w:pPr>
  </w:style>
  <w:style w:type="paragraph" w:customStyle="1" w:styleId="80229BB3D5A5473498FE4C0666F3E7D7">
    <w:name w:val="80229BB3D5A5473498FE4C0666F3E7D7"/>
    <w:rsid w:val="006617FE"/>
    <w:pPr>
      <w:spacing w:after="200" w:line="276" w:lineRule="auto"/>
    </w:pPr>
  </w:style>
  <w:style w:type="paragraph" w:customStyle="1" w:styleId="5866C62A933C40F29FB3E1E1A66A0441">
    <w:name w:val="5866C62A933C40F29FB3E1E1A66A0441"/>
    <w:rsid w:val="006617FE"/>
    <w:pPr>
      <w:spacing w:after="200" w:line="276" w:lineRule="auto"/>
    </w:pPr>
  </w:style>
  <w:style w:type="paragraph" w:customStyle="1" w:styleId="E487623254A845B995E3381D445A2D4E">
    <w:name w:val="E487623254A845B995E3381D445A2D4E"/>
    <w:rsid w:val="006617FE"/>
    <w:pPr>
      <w:spacing w:after="200" w:line="276" w:lineRule="auto"/>
    </w:pPr>
  </w:style>
  <w:style w:type="paragraph" w:customStyle="1" w:styleId="A5E1DF5CD4E54DCC9C52993713086B10">
    <w:name w:val="A5E1DF5CD4E54DCC9C52993713086B10"/>
    <w:rsid w:val="006617FE"/>
    <w:pPr>
      <w:spacing w:after="200" w:line="276" w:lineRule="auto"/>
    </w:pPr>
  </w:style>
  <w:style w:type="paragraph" w:customStyle="1" w:styleId="F54AF8C727BD49D7B0944EB6823287B4">
    <w:name w:val="F54AF8C727BD49D7B0944EB6823287B4"/>
    <w:rsid w:val="006617FE"/>
    <w:pPr>
      <w:spacing w:after="200" w:line="276" w:lineRule="auto"/>
    </w:pPr>
  </w:style>
  <w:style w:type="paragraph" w:customStyle="1" w:styleId="F7CE58AE3FC44E008DA979DED69C9CD7">
    <w:name w:val="F7CE58AE3FC44E008DA979DED69C9CD7"/>
    <w:rsid w:val="006617FE"/>
    <w:pPr>
      <w:spacing w:after="200" w:line="276" w:lineRule="auto"/>
    </w:pPr>
  </w:style>
  <w:style w:type="paragraph" w:customStyle="1" w:styleId="54317483619F4706994EE4EAA302C13E">
    <w:name w:val="54317483619F4706994EE4EAA302C13E"/>
    <w:rsid w:val="006617FE"/>
    <w:pPr>
      <w:spacing w:after="200" w:line="276" w:lineRule="auto"/>
    </w:pPr>
  </w:style>
  <w:style w:type="paragraph" w:customStyle="1" w:styleId="D8F4B9CCCBAF4DB28FAEB26F4F576A79">
    <w:name w:val="D8F4B9CCCBAF4DB28FAEB26F4F576A79"/>
    <w:rsid w:val="006617FE"/>
    <w:pPr>
      <w:spacing w:after="200" w:line="276" w:lineRule="auto"/>
    </w:pPr>
  </w:style>
  <w:style w:type="paragraph" w:customStyle="1" w:styleId="EEB775B3F96545A08D0B3445DB887C5D">
    <w:name w:val="EEB775B3F96545A08D0B3445DB887C5D"/>
    <w:rsid w:val="006617FE"/>
    <w:pPr>
      <w:spacing w:after="200" w:line="276" w:lineRule="auto"/>
    </w:pPr>
  </w:style>
  <w:style w:type="paragraph" w:customStyle="1" w:styleId="E452E8DBC4C941B3A6CFB577709C6B86">
    <w:name w:val="E452E8DBC4C941B3A6CFB577709C6B86"/>
    <w:rsid w:val="006617FE"/>
    <w:pPr>
      <w:spacing w:after="200" w:line="276" w:lineRule="auto"/>
    </w:pPr>
  </w:style>
  <w:style w:type="paragraph" w:customStyle="1" w:styleId="006FCB0C63C24F35B1AA0F8D7B31855E">
    <w:name w:val="006FCB0C63C24F35B1AA0F8D7B31855E"/>
    <w:rsid w:val="006617FE"/>
    <w:pPr>
      <w:spacing w:after="200" w:line="276" w:lineRule="auto"/>
    </w:pPr>
  </w:style>
  <w:style w:type="paragraph" w:customStyle="1" w:styleId="2CDB282F53A7482D897E1645260AB7F5">
    <w:name w:val="2CDB282F53A7482D897E1645260AB7F5"/>
    <w:rsid w:val="006617FE"/>
    <w:pPr>
      <w:spacing w:after="200" w:line="276" w:lineRule="auto"/>
    </w:pPr>
  </w:style>
  <w:style w:type="paragraph" w:customStyle="1" w:styleId="A06B39F32FFB4034B62816E198966720">
    <w:name w:val="A06B39F32FFB4034B62816E198966720"/>
    <w:rsid w:val="006617FE"/>
    <w:pPr>
      <w:spacing w:after="200" w:line="276" w:lineRule="auto"/>
    </w:pPr>
  </w:style>
  <w:style w:type="paragraph" w:customStyle="1" w:styleId="AFDA18E1DED647449B0D00440044ED93">
    <w:name w:val="AFDA18E1DED647449B0D00440044ED93"/>
    <w:rsid w:val="006617FE"/>
    <w:pPr>
      <w:spacing w:after="200" w:line="276" w:lineRule="auto"/>
    </w:pPr>
  </w:style>
  <w:style w:type="paragraph" w:customStyle="1" w:styleId="01ABBAF8DB664739B2F097621076A3D2">
    <w:name w:val="01ABBAF8DB664739B2F097621076A3D2"/>
    <w:rsid w:val="006617FE"/>
    <w:pPr>
      <w:spacing w:after="200" w:line="276" w:lineRule="auto"/>
    </w:pPr>
  </w:style>
  <w:style w:type="paragraph" w:customStyle="1" w:styleId="D5B50252737E4112AF72C5523EEE6A01">
    <w:name w:val="D5B50252737E4112AF72C5523EEE6A01"/>
    <w:rsid w:val="006617FE"/>
    <w:pPr>
      <w:spacing w:after="200" w:line="276" w:lineRule="auto"/>
    </w:pPr>
  </w:style>
  <w:style w:type="paragraph" w:customStyle="1" w:styleId="3B22A818E6B94A748D18D5C84B1A67A1">
    <w:name w:val="3B22A818E6B94A748D18D5C84B1A67A1"/>
    <w:rsid w:val="006617FE"/>
    <w:pPr>
      <w:spacing w:after="200" w:line="276" w:lineRule="auto"/>
    </w:pPr>
  </w:style>
  <w:style w:type="paragraph" w:customStyle="1" w:styleId="A18363F5F151419AAC3412FDA46E84BD">
    <w:name w:val="A18363F5F151419AAC3412FDA46E84BD"/>
    <w:rsid w:val="006617FE"/>
    <w:pPr>
      <w:spacing w:after="200" w:line="276" w:lineRule="auto"/>
    </w:pPr>
  </w:style>
  <w:style w:type="paragraph" w:customStyle="1" w:styleId="4F07464B94E9457EB619B719D5F463DF">
    <w:name w:val="4F07464B94E9457EB619B719D5F463DF"/>
    <w:rsid w:val="006617FE"/>
    <w:pPr>
      <w:spacing w:after="200" w:line="276" w:lineRule="auto"/>
    </w:pPr>
  </w:style>
  <w:style w:type="paragraph" w:customStyle="1" w:styleId="F6DE7F238E8142998617BB034D6ACD41">
    <w:name w:val="F6DE7F238E8142998617BB034D6ACD41"/>
    <w:rsid w:val="006617FE"/>
    <w:pPr>
      <w:spacing w:after="200" w:line="276" w:lineRule="auto"/>
    </w:pPr>
  </w:style>
  <w:style w:type="paragraph" w:customStyle="1" w:styleId="9A2AEB838E3F431EB4F5F4E6A1A43058">
    <w:name w:val="9A2AEB838E3F431EB4F5F4E6A1A43058"/>
    <w:rsid w:val="006617FE"/>
    <w:pPr>
      <w:spacing w:after="200" w:line="276" w:lineRule="auto"/>
    </w:pPr>
  </w:style>
  <w:style w:type="paragraph" w:customStyle="1" w:styleId="3676464D6FD048118741DBC7B3EF7CD3">
    <w:name w:val="3676464D6FD048118741DBC7B3EF7CD3"/>
    <w:rsid w:val="006617FE"/>
    <w:pPr>
      <w:spacing w:after="200" w:line="276" w:lineRule="auto"/>
    </w:pPr>
  </w:style>
  <w:style w:type="paragraph" w:customStyle="1" w:styleId="A73EA9207E98477B86E8BA749DC0CF29">
    <w:name w:val="A73EA9207E98477B86E8BA749DC0CF29"/>
    <w:rsid w:val="006617FE"/>
    <w:pPr>
      <w:spacing w:after="200" w:line="276" w:lineRule="auto"/>
    </w:pPr>
  </w:style>
  <w:style w:type="paragraph" w:customStyle="1" w:styleId="504D68D09FA2408F999C70280DB65836">
    <w:name w:val="504D68D09FA2408F999C70280DB65836"/>
    <w:rsid w:val="006617FE"/>
    <w:pPr>
      <w:spacing w:after="200" w:line="276" w:lineRule="auto"/>
    </w:pPr>
  </w:style>
  <w:style w:type="paragraph" w:customStyle="1" w:styleId="D1EC31F5D3F644DD8A1A42D7322A25A3">
    <w:name w:val="D1EC31F5D3F644DD8A1A42D7322A25A3"/>
    <w:rsid w:val="006617FE"/>
    <w:pPr>
      <w:spacing w:after="200" w:line="276" w:lineRule="auto"/>
    </w:pPr>
  </w:style>
  <w:style w:type="paragraph" w:customStyle="1" w:styleId="459CB7D38C1E402A9669FAF24501DC73">
    <w:name w:val="459CB7D38C1E402A9669FAF24501DC73"/>
    <w:rsid w:val="006617FE"/>
    <w:pPr>
      <w:spacing w:after="200" w:line="276" w:lineRule="auto"/>
    </w:pPr>
  </w:style>
  <w:style w:type="paragraph" w:customStyle="1" w:styleId="5A8DD5FA9BB140C6A6A6CFBFEB9CD618">
    <w:name w:val="5A8DD5FA9BB140C6A6A6CFBFEB9CD618"/>
    <w:rsid w:val="006617FE"/>
    <w:pPr>
      <w:spacing w:after="200" w:line="276" w:lineRule="auto"/>
    </w:pPr>
  </w:style>
  <w:style w:type="paragraph" w:customStyle="1" w:styleId="D62047E1C9A545EA941901702C069AA2">
    <w:name w:val="D62047E1C9A545EA941901702C069AA2"/>
    <w:rsid w:val="006617FE"/>
    <w:pPr>
      <w:spacing w:after="200" w:line="276" w:lineRule="auto"/>
    </w:pPr>
  </w:style>
  <w:style w:type="paragraph" w:customStyle="1" w:styleId="96ACFD8AB1DB4B5CB8C53FB2BCAF42AE">
    <w:name w:val="96ACFD8AB1DB4B5CB8C53FB2BCAF42AE"/>
    <w:rsid w:val="006617FE"/>
    <w:pPr>
      <w:spacing w:after="200" w:line="276" w:lineRule="auto"/>
    </w:pPr>
  </w:style>
  <w:style w:type="paragraph" w:customStyle="1" w:styleId="F4020744CC9E405CB12E079F195E4B7C">
    <w:name w:val="F4020744CC9E405CB12E079F195E4B7C"/>
    <w:rsid w:val="006617FE"/>
    <w:pPr>
      <w:spacing w:after="200" w:line="276" w:lineRule="auto"/>
    </w:pPr>
  </w:style>
  <w:style w:type="paragraph" w:customStyle="1" w:styleId="4F436B22D0B840F0B8FBB0FBEF17DAA5">
    <w:name w:val="4F436B22D0B840F0B8FBB0FBEF17DAA5"/>
    <w:rsid w:val="006617FE"/>
    <w:pPr>
      <w:spacing w:after="200" w:line="276" w:lineRule="auto"/>
    </w:pPr>
  </w:style>
  <w:style w:type="paragraph" w:customStyle="1" w:styleId="F50F888E20DF422FAE8CFE2677E80525">
    <w:name w:val="F50F888E20DF422FAE8CFE2677E80525"/>
    <w:rsid w:val="00A74E36"/>
    <w:pPr>
      <w:spacing w:after="200" w:line="276" w:lineRule="auto"/>
    </w:pPr>
  </w:style>
  <w:style w:type="paragraph" w:customStyle="1" w:styleId="3B59DBC6C2054860B598715BEC67CBAA">
    <w:name w:val="3B59DBC6C2054860B598715BEC67CBAA"/>
    <w:rsid w:val="00A74E36"/>
    <w:pPr>
      <w:spacing w:after="200" w:line="276" w:lineRule="auto"/>
    </w:pPr>
  </w:style>
  <w:style w:type="paragraph" w:customStyle="1" w:styleId="C70F064F18094BD997AE03E364C28591">
    <w:name w:val="C70F064F18094BD997AE03E364C28591"/>
    <w:rsid w:val="00A74E36"/>
    <w:pPr>
      <w:spacing w:after="200" w:line="276" w:lineRule="auto"/>
    </w:pPr>
  </w:style>
  <w:style w:type="paragraph" w:customStyle="1" w:styleId="8266A4CAB3A04C53BF941BFB34F91A77">
    <w:name w:val="8266A4CAB3A04C53BF941BFB34F91A77"/>
    <w:rsid w:val="00A74E36"/>
    <w:pPr>
      <w:spacing w:after="200" w:line="276" w:lineRule="auto"/>
    </w:pPr>
  </w:style>
  <w:style w:type="paragraph" w:customStyle="1" w:styleId="C319CEA2F1534B4A8C613C0494067575">
    <w:name w:val="C319CEA2F1534B4A8C613C0494067575"/>
    <w:rsid w:val="00A74E36"/>
    <w:pPr>
      <w:spacing w:after="200" w:line="276" w:lineRule="auto"/>
    </w:pPr>
  </w:style>
  <w:style w:type="paragraph" w:customStyle="1" w:styleId="90EE377B19D143D99772EF68560EEE94">
    <w:name w:val="90EE377B19D143D99772EF68560EEE94"/>
    <w:rsid w:val="00A74E36"/>
    <w:pPr>
      <w:spacing w:after="200" w:line="276" w:lineRule="auto"/>
    </w:pPr>
  </w:style>
  <w:style w:type="paragraph" w:customStyle="1" w:styleId="584FBF64EFA54294A6DF6BE1503C98FA">
    <w:name w:val="584FBF64EFA54294A6DF6BE1503C98FA"/>
    <w:rsid w:val="00A74E36"/>
    <w:pPr>
      <w:spacing w:after="200" w:line="276" w:lineRule="auto"/>
    </w:pPr>
  </w:style>
  <w:style w:type="paragraph" w:customStyle="1" w:styleId="B2E761EBD69749E2B1A8AD092DDA4CF4">
    <w:name w:val="B2E761EBD69749E2B1A8AD092DDA4CF4"/>
    <w:rsid w:val="00A74E36"/>
    <w:pPr>
      <w:spacing w:after="200" w:line="276" w:lineRule="auto"/>
    </w:pPr>
  </w:style>
  <w:style w:type="paragraph" w:customStyle="1" w:styleId="602D8945F64C42D7BF68A22FF9329B80">
    <w:name w:val="602D8945F64C42D7BF68A22FF9329B80"/>
    <w:rsid w:val="00A74E36"/>
    <w:pPr>
      <w:spacing w:after="200" w:line="276" w:lineRule="auto"/>
    </w:pPr>
  </w:style>
  <w:style w:type="paragraph" w:customStyle="1" w:styleId="7EE8E9285F804B928CDF7DB8F1983FAF">
    <w:name w:val="7EE8E9285F804B928CDF7DB8F1983FAF"/>
    <w:rsid w:val="00A74E36"/>
    <w:pPr>
      <w:spacing w:after="200" w:line="276" w:lineRule="auto"/>
    </w:pPr>
  </w:style>
  <w:style w:type="paragraph" w:customStyle="1" w:styleId="85EEB9C147C944A88B6E88571754D10A">
    <w:name w:val="85EEB9C147C944A88B6E88571754D10A"/>
    <w:rsid w:val="00A74E36"/>
    <w:pPr>
      <w:spacing w:after="200" w:line="276" w:lineRule="auto"/>
    </w:pPr>
  </w:style>
  <w:style w:type="paragraph" w:customStyle="1" w:styleId="E2B7F518F2F64589AF49132E1CB0D4FC">
    <w:name w:val="E2B7F518F2F64589AF49132E1CB0D4FC"/>
    <w:rsid w:val="00A74E36"/>
    <w:pPr>
      <w:spacing w:after="200" w:line="276" w:lineRule="auto"/>
    </w:pPr>
  </w:style>
  <w:style w:type="paragraph" w:customStyle="1" w:styleId="B9DA588690B744158D4E4D2B51374BDA">
    <w:name w:val="B9DA588690B744158D4E4D2B51374BDA"/>
    <w:rsid w:val="00A74E36"/>
    <w:pPr>
      <w:spacing w:after="200" w:line="276" w:lineRule="auto"/>
    </w:pPr>
  </w:style>
  <w:style w:type="paragraph" w:customStyle="1" w:styleId="B5829AC1044442059543BCF879B6A3FC">
    <w:name w:val="B5829AC1044442059543BCF879B6A3FC"/>
    <w:rsid w:val="00A74E36"/>
    <w:pPr>
      <w:spacing w:after="200" w:line="276" w:lineRule="auto"/>
    </w:pPr>
  </w:style>
  <w:style w:type="paragraph" w:customStyle="1" w:styleId="998D5A2B998A4DC19862DB29736E694F">
    <w:name w:val="998D5A2B998A4DC19862DB29736E694F"/>
    <w:rsid w:val="00A74E36"/>
    <w:pPr>
      <w:spacing w:after="200" w:line="276" w:lineRule="auto"/>
    </w:pPr>
  </w:style>
  <w:style w:type="paragraph" w:customStyle="1" w:styleId="03ED1CDE32BA459FB76DD46CD21DB243">
    <w:name w:val="03ED1CDE32BA459FB76DD46CD21DB243"/>
    <w:rsid w:val="00A74E36"/>
    <w:pPr>
      <w:spacing w:after="200" w:line="276" w:lineRule="auto"/>
    </w:pPr>
  </w:style>
  <w:style w:type="paragraph" w:customStyle="1" w:styleId="468E66EEA8814527845C2BA899436116">
    <w:name w:val="468E66EEA8814527845C2BA899436116"/>
    <w:rsid w:val="00A74E36"/>
    <w:pPr>
      <w:spacing w:after="200" w:line="276" w:lineRule="auto"/>
    </w:pPr>
  </w:style>
  <w:style w:type="paragraph" w:customStyle="1" w:styleId="E45A0EC7BF3D4FBFB8943438E5D16351">
    <w:name w:val="E45A0EC7BF3D4FBFB8943438E5D16351"/>
    <w:rsid w:val="00A74E36"/>
    <w:pPr>
      <w:spacing w:after="200" w:line="276" w:lineRule="auto"/>
    </w:pPr>
  </w:style>
  <w:style w:type="paragraph" w:customStyle="1" w:styleId="1591123D38114F61BAF32CD681870F39">
    <w:name w:val="1591123D38114F61BAF32CD681870F39"/>
    <w:rsid w:val="00A74E36"/>
    <w:pPr>
      <w:spacing w:after="200" w:line="276" w:lineRule="auto"/>
    </w:pPr>
  </w:style>
  <w:style w:type="paragraph" w:customStyle="1" w:styleId="ACC91E1A2D164C618FA66F13219CCB09">
    <w:name w:val="ACC91E1A2D164C618FA66F13219CCB09"/>
    <w:rsid w:val="00A74E36"/>
    <w:pPr>
      <w:spacing w:after="200" w:line="276" w:lineRule="auto"/>
    </w:pPr>
  </w:style>
  <w:style w:type="paragraph" w:customStyle="1" w:styleId="09BE75867DB142E49C7E59DF62335434">
    <w:name w:val="09BE75867DB142E49C7E59DF62335434"/>
    <w:rsid w:val="00A74E36"/>
    <w:pPr>
      <w:spacing w:after="200" w:line="276" w:lineRule="auto"/>
    </w:pPr>
  </w:style>
  <w:style w:type="paragraph" w:customStyle="1" w:styleId="6FD8DCBAB5844922B31149ACDA822126">
    <w:name w:val="6FD8DCBAB5844922B31149ACDA822126"/>
    <w:rsid w:val="00A74E36"/>
    <w:pPr>
      <w:spacing w:after="200" w:line="276" w:lineRule="auto"/>
    </w:pPr>
  </w:style>
  <w:style w:type="paragraph" w:customStyle="1" w:styleId="7ADA3F14BDAD4A29868DF56B24425348">
    <w:name w:val="7ADA3F14BDAD4A29868DF56B24425348"/>
    <w:rsid w:val="00A74E36"/>
    <w:pPr>
      <w:spacing w:after="200" w:line="276" w:lineRule="auto"/>
    </w:pPr>
  </w:style>
  <w:style w:type="paragraph" w:customStyle="1" w:styleId="F50F888E20DF422FAE8CFE2677E805251">
    <w:name w:val="F50F888E20DF422FAE8CFE2677E805251"/>
    <w:rsid w:val="00F10C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B59DBC6C2054860B598715BEC67CBAA1">
    <w:name w:val="3B59DBC6C2054860B598715BEC67CBAA1"/>
    <w:rsid w:val="00F10C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70F064F18094BD997AE03E364C285911">
    <w:name w:val="C70F064F18094BD997AE03E364C285911"/>
    <w:rsid w:val="00F10C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266A4CAB3A04C53BF941BFB34F91A771">
    <w:name w:val="8266A4CAB3A04C53BF941BFB34F91A771"/>
    <w:rsid w:val="00F10C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319CEA2F1534B4A8C613C04940675751">
    <w:name w:val="C319CEA2F1534B4A8C613C04940675751"/>
    <w:rsid w:val="00F10C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0EE377B19D143D99772EF68560EEE941">
    <w:name w:val="90EE377B19D143D99772EF68560EEE941"/>
    <w:rsid w:val="00F10C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84FBF64EFA54294A6DF6BE1503C98FA1">
    <w:name w:val="584FBF64EFA54294A6DF6BE1503C98FA1"/>
    <w:rsid w:val="00F10C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2E761EBD69749E2B1A8AD092DDA4CF41">
    <w:name w:val="B2E761EBD69749E2B1A8AD092DDA4CF41"/>
    <w:rsid w:val="00F10C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02D8945F64C42D7BF68A22FF9329B801">
    <w:name w:val="602D8945F64C42D7BF68A22FF9329B801"/>
    <w:rsid w:val="00F10C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EE8E9285F804B928CDF7DB8F1983FAF1">
    <w:name w:val="7EE8E9285F804B928CDF7DB8F1983FAF1"/>
    <w:rsid w:val="00F10C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5EEB9C147C944A88B6E88571754D10A1">
    <w:name w:val="85EEB9C147C944A88B6E88571754D10A1"/>
    <w:rsid w:val="00F10C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2B7F518F2F64589AF49132E1CB0D4FC1">
    <w:name w:val="E2B7F518F2F64589AF49132E1CB0D4FC1"/>
    <w:rsid w:val="00F10C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9DA588690B744158D4E4D2B51374BDA1">
    <w:name w:val="B9DA588690B744158D4E4D2B51374BDA1"/>
    <w:rsid w:val="00F10C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5829AC1044442059543BCF879B6A3FC1">
    <w:name w:val="B5829AC1044442059543BCF879B6A3FC1"/>
    <w:rsid w:val="00F10C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98D5A2B998A4DC19862DB29736E694F1">
    <w:name w:val="998D5A2B998A4DC19862DB29736E694F1"/>
    <w:rsid w:val="00F10C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3ED1CDE32BA459FB76DD46CD21DB2431">
    <w:name w:val="03ED1CDE32BA459FB76DD46CD21DB2431"/>
    <w:rsid w:val="00F10C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68E66EEA8814527845C2BA8994361161">
    <w:name w:val="468E66EEA8814527845C2BA8994361161"/>
    <w:rsid w:val="00F10C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45A0EC7BF3D4FBFB8943438E5D163511">
    <w:name w:val="E45A0EC7BF3D4FBFB8943438E5D163511"/>
    <w:rsid w:val="00F10C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591123D38114F61BAF32CD681870F391">
    <w:name w:val="1591123D38114F61BAF32CD681870F391"/>
    <w:rsid w:val="00F10C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C91E1A2D164C618FA66F13219CCB091">
    <w:name w:val="ACC91E1A2D164C618FA66F13219CCB091"/>
    <w:rsid w:val="00F10C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Placeholder-1854013440">
    <w:name w:val="DefaultPlaceholder_-1854013440"/>
    <w:rsid w:val="00F10C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FD8DCBAB5844922B31149ACDA8221261">
    <w:name w:val="6FD8DCBAB5844922B31149ACDA8221261"/>
    <w:rsid w:val="00F10C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ADA3F14BDAD4A29868DF56B244253481">
    <w:name w:val="7ADA3F14BDAD4A29868DF56B244253481"/>
    <w:rsid w:val="00F10C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73EA9207E98477B86E8BA749DC0CF291">
    <w:name w:val="A73EA9207E98477B86E8BA749DC0CF291"/>
    <w:rsid w:val="00F10C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04D68D09FA2408F999C70280DB658361">
    <w:name w:val="504D68D09FA2408F999C70280DB658361"/>
    <w:rsid w:val="00F10C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1EC31F5D3F644DD8A1A42D7322A25A31">
    <w:name w:val="D1EC31F5D3F644DD8A1A42D7322A25A31"/>
    <w:rsid w:val="00F10C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59CB7D38C1E402A9669FAF24501DC731">
    <w:name w:val="459CB7D38C1E402A9669FAF24501DC731"/>
    <w:rsid w:val="00F10C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A8DD5FA9BB140C6A6A6CFBFEB9CD6181">
    <w:name w:val="5A8DD5FA9BB140C6A6A6CFBFEB9CD6181"/>
    <w:rsid w:val="00F10C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62047E1C9A545EA941901702C069AA21">
    <w:name w:val="D62047E1C9A545EA941901702C069AA21"/>
    <w:rsid w:val="00F10C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6ACFD8AB1DB4B5CB8C53FB2BCAF42AE1">
    <w:name w:val="96ACFD8AB1DB4B5CB8C53FB2BCAF42AE1"/>
    <w:rsid w:val="00F10C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4020744CC9E405CB12E079F195E4B7C1">
    <w:name w:val="F4020744CC9E405CB12E079F195E4B7C1"/>
    <w:rsid w:val="00F10C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F436B22D0B840F0B8FBB0FBEF17DAA51">
    <w:name w:val="4F436B22D0B840F0B8FBB0FBEF17DAA51"/>
    <w:rsid w:val="00F10C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F4DCAD677074FDEA3F3900DE255B539">
    <w:name w:val="3F4DCAD677074FDEA3F3900DE255B539"/>
    <w:rsid w:val="00156D49"/>
    <w:pPr>
      <w:spacing w:after="200" w:line="276" w:lineRule="auto"/>
    </w:pPr>
  </w:style>
  <w:style w:type="paragraph" w:customStyle="1" w:styleId="EE76FD13955043D186897A9244E7573B">
    <w:name w:val="EE76FD13955043D186897A9244E7573B"/>
    <w:rsid w:val="00CB32A5"/>
    <w:pPr>
      <w:spacing w:after="200" w:line="276" w:lineRule="auto"/>
    </w:pPr>
  </w:style>
  <w:style w:type="paragraph" w:customStyle="1" w:styleId="E4741ED021C04A84AE7289C169592C26">
    <w:name w:val="E4741ED021C04A84AE7289C169592C26"/>
    <w:rsid w:val="00CB32A5"/>
    <w:pPr>
      <w:spacing w:after="200" w:line="276" w:lineRule="auto"/>
    </w:pPr>
  </w:style>
  <w:style w:type="paragraph" w:customStyle="1" w:styleId="43DBB8C9127349FB8E689C6081CC9651">
    <w:name w:val="43DBB8C9127349FB8E689C6081CC9651"/>
    <w:rsid w:val="00CB32A5"/>
    <w:pPr>
      <w:spacing w:after="200" w:line="276" w:lineRule="auto"/>
    </w:pPr>
  </w:style>
  <w:style w:type="paragraph" w:customStyle="1" w:styleId="97D94FDFE2534D18BC81BAFCE09DD4B0">
    <w:name w:val="97D94FDFE2534D18BC81BAFCE09DD4B0"/>
    <w:rsid w:val="00CB32A5"/>
    <w:pPr>
      <w:spacing w:after="200" w:line="276" w:lineRule="auto"/>
    </w:pPr>
  </w:style>
  <w:style w:type="paragraph" w:customStyle="1" w:styleId="29F9FC95ACAA426B93E74D184E880278">
    <w:name w:val="29F9FC95ACAA426B93E74D184E880278"/>
    <w:rsid w:val="00CB32A5"/>
    <w:pPr>
      <w:spacing w:after="200" w:line="276" w:lineRule="auto"/>
    </w:pPr>
  </w:style>
  <w:style w:type="paragraph" w:customStyle="1" w:styleId="16C43475E2204A8F9B138A1013D9C3C7">
    <w:name w:val="16C43475E2204A8F9B138A1013D9C3C7"/>
    <w:rsid w:val="00CB32A5"/>
    <w:pPr>
      <w:spacing w:after="200" w:line="276" w:lineRule="auto"/>
    </w:pPr>
  </w:style>
  <w:style w:type="paragraph" w:customStyle="1" w:styleId="DDEC7962506A43389314D154565F9B16">
    <w:name w:val="DDEC7962506A43389314D154565F9B16"/>
    <w:rsid w:val="00CB32A5"/>
    <w:pPr>
      <w:spacing w:after="200" w:line="276" w:lineRule="auto"/>
    </w:pPr>
  </w:style>
  <w:style w:type="paragraph" w:customStyle="1" w:styleId="96454E7A26C041B88E444136B5591A23">
    <w:name w:val="96454E7A26C041B88E444136B5591A23"/>
    <w:rsid w:val="00CB32A5"/>
    <w:pPr>
      <w:spacing w:after="200" w:line="276" w:lineRule="auto"/>
    </w:pPr>
  </w:style>
  <w:style w:type="paragraph" w:customStyle="1" w:styleId="4493130566CC4A169C102F455EABDD1C">
    <w:name w:val="4493130566CC4A169C102F455EABDD1C"/>
    <w:rsid w:val="00CB32A5"/>
    <w:pPr>
      <w:spacing w:after="200" w:line="276" w:lineRule="auto"/>
    </w:pPr>
  </w:style>
  <w:style w:type="paragraph" w:customStyle="1" w:styleId="F02BD3445DA0471991FF42E8B2C05902">
    <w:name w:val="F02BD3445DA0471991FF42E8B2C05902"/>
    <w:rsid w:val="00613BED"/>
    <w:pPr>
      <w:spacing w:after="200" w:line="276" w:lineRule="auto"/>
    </w:pPr>
  </w:style>
  <w:style w:type="paragraph" w:customStyle="1" w:styleId="7669DA1D09EA444AAE2552783CC4B7C8">
    <w:name w:val="7669DA1D09EA444AAE2552783CC4B7C8"/>
    <w:rsid w:val="00613BED"/>
    <w:pPr>
      <w:spacing w:after="200" w:line="276" w:lineRule="auto"/>
    </w:pPr>
  </w:style>
  <w:style w:type="paragraph" w:customStyle="1" w:styleId="8DA2FB80D893417B8EA740718C26E6CB">
    <w:name w:val="8DA2FB80D893417B8EA740718C26E6CB"/>
    <w:rsid w:val="00613BED"/>
    <w:pPr>
      <w:spacing w:after="200" w:line="276" w:lineRule="auto"/>
    </w:pPr>
  </w:style>
  <w:style w:type="paragraph" w:customStyle="1" w:styleId="87A3577E7A734B68A150E992BCBBACFD">
    <w:name w:val="87A3577E7A734B68A150E992BCBBACFD"/>
    <w:rsid w:val="00613BED"/>
    <w:pPr>
      <w:spacing w:after="200" w:line="276" w:lineRule="auto"/>
    </w:pPr>
  </w:style>
  <w:style w:type="paragraph" w:customStyle="1" w:styleId="0F395520A48F4402BB8F9B4CD41530C2">
    <w:name w:val="0F395520A48F4402BB8F9B4CD41530C2"/>
    <w:rsid w:val="00613BED"/>
    <w:pPr>
      <w:spacing w:after="200" w:line="276" w:lineRule="auto"/>
    </w:pPr>
  </w:style>
  <w:style w:type="paragraph" w:customStyle="1" w:styleId="94F2CC15537140FD88DEE4AE52FB90ED">
    <w:name w:val="94F2CC15537140FD88DEE4AE52FB90ED"/>
    <w:rsid w:val="00613BED"/>
    <w:pPr>
      <w:spacing w:after="200" w:line="276" w:lineRule="auto"/>
    </w:pPr>
  </w:style>
  <w:style w:type="paragraph" w:customStyle="1" w:styleId="38120A0E7B664321B8B252D5BB1208FC">
    <w:name w:val="38120A0E7B664321B8B252D5BB1208FC"/>
    <w:rsid w:val="00613BED"/>
    <w:pPr>
      <w:spacing w:after="200" w:line="276" w:lineRule="auto"/>
    </w:pPr>
  </w:style>
  <w:style w:type="paragraph" w:customStyle="1" w:styleId="367D48790E7B4671809D868944A804E8">
    <w:name w:val="367D48790E7B4671809D868944A804E8"/>
    <w:rsid w:val="00613BED"/>
    <w:pPr>
      <w:spacing w:after="200" w:line="276" w:lineRule="auto"/>
    </w:pPr>
  </w:style>
  <w:style w:type="paragraph" w:customStyle="1" w:styleId="D5B50B6CD07B410DBC045AFC720E3570">
    <w:name w:val="D5B50B6CD07B410DBC045AFC720E3570"/>
    <w:rsid w:val="00613BED"/>
    <w:pPr>
      <w:spacing w:after="200" w:line="276" w:lineRule="auto"/>
    </w:pPr>
  </w:style>
  <w:style w:type="paragraph" w:customStyle="1" w:styleId="8EC91258E50C431AB90A70FFF80E6C7F">
    <w:name w:val="8EC91258E50C431AB90A70FFF80E6C7F"/>
    <w:rsid w:val="00613BED"/>
    <w:pPr>
      <w:spacing w:after="200" w:line="276" w:lineRule="auto"/>
    </w:pPr>
  </w:style>
  <w:style w:type="paragraph" w:customStyle="1" w:styleId="46AE8D2CE82A41DAAB3E91671591EBC7">
    <w:name w:val="46AE8D2CE82A41DAAB3E91671591EBC7"/>
    <w:rsid w:val="00613BED"/>
    <w:pPr>
      <w:spacing w:after="200" w:line="276" w:lineRule="auto"/>
    </w:pPr>
  </w:style>
  <w:style w:type="paragraph" w:customStyle="1" w:styleId="D5E62143154F45DEAE923597DFA93253">
    <w:name w:val="D5E62143154F45DEAE923597DFA93253"/>
    <w:rsid w:val="00613BED"/>
    <w:pPr>
      <w:spacing w:after="200" w:line="276" w:lineRule="auto"/>
    </w:pPr>
  </w:style>
  <w:style w:type="paragraph" w:customStyle="1" w:styleId="A98864BFE3F546DB862C30CFE7AEB265">
    <w:name w:val="A98864BFE3F546DB862C30CFE7AEB265"/>
    <w:rsid w:val="00613BED"/>
    <w:pPr>
      <w:spacing w:after="200" w:line="276" w:lineRule="auto"/>
    </w:pPr>
  </w:style>
  <w:style w:type="paragraph" w:customStyle="1" w:styleId="07716C02CC76487787413E939293DC96">
    <w:name w:val="07716C02CC76487787413E939293DC96"/>
    <w:rsid w:val="00613BED"/>
    <w:pPr>
      <w:spacing w:after="200" w:line="276" w:lineRule="auto"/>
    </w:p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613BED"/>
    <w:rPr>
      <w:color w:val="808080"/>
    </w:rPr>
  </w:style>
  <w:style w:type="paragraph" w:customStyle="1" w:styleId="7B22E19463834458A461E5FA33002144">
    <w:name w:val="7B22E19463834458A461E5FA33002144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257FD3369D246049DB237A180953021">
    <w:name w:val="B257FD3369D246049DB237A180953021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4DB03C801F84CEA9E1E0767DB6F0E99">
    <w:name w:val="84DB03C801F84CEA9E1E0767DB6F0E99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D255D7A189E4BF088A5CC536B6DFFB5">
    <w:name w:val="7D255D7A189E4BF088A5CC536B6DFFB5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4E5120CA86D40459B5714C148A4229C">
    <w:name w:val="24E5120CA86D40459B5714C148A4229C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B0EA7392CC64A5BB899E913AA4972CA">
    <w:name w:val="BB0EA7392CC64A5BB899E913AA4972CA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8289732C2254511AF7255B8FAA1DA91">
    <w:name w:val="88289732C2254511AF7255B8FAA1DA91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D024AA228C14B99B73C7A841E116557">
    <w:name w:val="0D024AA228C14B99B73C7A841E116557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40E266076540DD958BDDB30C001772">
    <w:name w:val="8C40E266076540DD958BDDB30C001772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AFE81DBB4A4724BBDDDBA740A5C6EB">
    <w:name w:val="ACAFE81DBB4A4724BBDDDBA740A5C6EB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C242AF4CC484818AF63B367987549FD">
    <w:name w:val="4C242AF4CC484818AF63B367987549FD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88F9DBEC71A42C8B12A886D5DE314E8">
    <w:name w:val="B88F9DBEC71A42C8B12A886D5DE314E8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05FB2B23605434EA850F2DE83F83B68">
    <w:name w:val="705FB2B23605434EA850F2DE83F83B68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0EA1E953FA54084B18F1814E955E2AF">
    <w:name w:val="30EA1E953FA54084B18F1814E955E2AF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7A9725707CB495B9BE541B8AABD47F2">
    <w:name w:val="87A9725707CB495B9BE541B8AABD47F2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43534EF97104FFC818CA6A4B66D2758">
    <w:name w:val="443534EF97104FFC818CA6A4B66D2758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0020CD15A244CBAB5BE25C7497A0AF7">
    <w:name w:val="70020CD15A244CBAB5BE25C7497A0AF7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EE0C508CD634C118460FD020062241A">
    <w:name w:val="CEE0C508CD634C118460FD020062241A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ABA8CE3F6244841928AA2764A5DD709">
    <w:name w:val="AABA8CE3F6244841928AA2764A5DD709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4265CA631B941E5AB91BA7183D768F6">
    <w:name w:val="A4265CA631B941E5AB91BA7183D768F6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1D17579CB134E01B8B5F00909FF04DA">
    <w:name w:val="F1D17579CB134E01B8B5F00909FF04DA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0A1CECB54D74FD69A6F497B27EA92BD">
    <w:name w:val="30A1CECB54D74FD69A6F497B27EA92BD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5D86443BE6648328DCE84974403B093">
    <w:name w:val="A5D86443BE6648328DCE84974403B093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97D852DA6BE4660B8D1858D43D9526A">
    <w:name w:val="E97D852DA6BE4660B8D1858D43D9526A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852DA6505AC4F2EAAC62333999F13DA">
    <w:name w:val="6852DA6505AC4F2EAAC62333999F13DA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B08D64553074641877D31689FC0D401">
    <w:name w:val="4B08D64553074641877D31689FC0D401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B4320681CBE400BA38E01C14B2B0655">
    <w:name w:val="DB4320681CBE400BA38E01C14B2B0655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691DC2272E54002B80261E643E9B966">
    <w:name w:val="0691DC2272E54002B80261E643E9B966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8004C1FA5EA45BC907E3C4A3B6D60E6">
    <w:name w:val="D8004C1FA5EA45BC907E3C4A3B6D60E6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F9B9E7671984AC4B81B0DB761A859E2">
    <w:name w:val="5F9B9E7671984AC4B81B0DB761A859E2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D21C97C514D44E0B6C5CBB7A04AFD75">
    <w:name w:val="0D21C97C514D44E0B6C5CBB7A04AFD75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EF085AA3C50448C856D6CCDF961D70C">
    <w:name w:val="0EF085AA3C50448C856D6CCDF961D70C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8E7C0AD9A4C468CA82A5F13894199B8">
    <w:name w:val="C8E7C0AD9A4C468CA82A5F13894199B8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E9C6CD11F31474BABE2E47096361AD8">
    <w:name w:val="5E9C6CD11F31474BABE2E47096361AD8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FCB5B4E2D70427DA48A319E295C9A7E">
    <w:name w:val="8FCB5B4E2D70427DA48A319E295C9A7E"/>
    <w:rsid w:val="0002026F"/>
  </w:style>
  <w:style w:type="paragraph" w:customStyle="1" w:styleId="FD4BD33BB41F41558BD9E533EEE32087">
    <w:name w:val="FD4BD33BB41F41558BD9E533EEE32087"/>
    <w:rsid w:val="0002026F"/>
  </w:style>
  <w:style w:type="paragraph" w:customStyle="1" w:styleId="40E611FAC3B342ACB2BFC8C4B1C24300">
    <w:name w:val="40E611FAC3B342ACB2BFC8C4B1C24300"/>
    <w:rsid w:val="0002026F"/>
  </w:style>
  <w:style w:type="paragraph" w:customStyle="1" w:styleId="A76DE5B324B648779D7A9733DA9A2EBF">
    <w:name w:val="A76DE5B324B648779D7A9733DA9A2EBF"/>
    <w:rsid w:val="0002026F"/>
  </w:style>
  <w:style w:type="paragraph" w:customStyle="1" w:styleId="151FF7AFB66548549E6156C119361094">
    <w:name w:val="151FF7AFB66548549E6156C119361094"/>
    <w:rsid w:val="0002026F"/>
  </w:style>
  <w:style w:type="paragraph" w:customStyle="1" w:styleId="A00921AADFDE43FBB564C573642F2AE2">
    <w:name w:val="A00921AADFDE43FBB564C573642F2AE2"/>
    <w:rsid w:val="0002026F"/>
  </w:style>
  <w:style w:type="paragraph" w:customStyle="1" w:styleId="405B8D144B444538A0985D79B07A8CD8">
    <w:name w:val="405B8D144B444538A0985D79B07A8CD8"/>
    <w:rsid w:val="0002026F"/>
  </w:style>
  <w:style w:type="paragraph" w:customStyle="1" w:styleId="6EFC7185A9F04FB0BE3A32BB0E130254">
    <w:name w:val="6EFC7185A9F04FB0BE3A32BB0E130254"/>
    <w:rsid w:val="0002026F"/>
  </w:style>
  <w:style w:type="paragraph" w:customStyle="1" w:styleId="ECD1D27B9EEF46FA8BC806A489DAF456">
    <w:name w:val="ECD1D27B9EEF46FA8BC806A489DAF456"/>
    <w:rsid w:val="0002026F"/>
  </w:style>
  <w:style w:type="paragraph" w:customStyle="1" w:styleId="8BCA77C106B74036811D53018AC5748F">
    <w:name w:val="8BCA77C106B74036811D53018AC5748F"/>
    <w:rsid w:val="0002026F"/>
  </w:style>
  <w:style w:type="paragraph" w:customStyle="1" w:styleId="CB5684A1935C498094B5F7B020E192AA">
    <w:name w:val="CB5684A1935C498094B5F7B020E192AA"/>
    <w:rsid w:val="0002026F"/>
  </w:style>
  <w:style w:type="paragraph" w:customStyle="1" w:styleId="3DEE4BE70B5F4EDBA60A481B0DAC5984">
    <w:name w:val="3DEE4BE70B5F4EDBA60A481B0DAC5984"/>
    <w:rsid w:val="0002026F"/>
  </w:style>
  <w:style w:type="paragraph" w:customStyle="1" w:styleId="7B22E19463834458A461E5FA330021441">
    <w:name w:val="7B22E19463834458A461E5FA330021441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257FD3369D246049DB237A1809530211">
    <w:name w:val="B257FD3369D246049DB237A1809530211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369AF37EF3B4CCAB583BFA0E920ABAC">
    <w:name w:val="4369AF37EF3B4CCAB583BFA0E920ABAC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6476EA1ED91491E9E82859B7CAC71CB">
    <w:name w:val="16476EA1ED91491E9E82859B7CAC71CB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D46486D4225400C9F02CDADE1DACFBE">
    <w:name w:val="6D46486D4225400C9F02CDADE1DACFBE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DF330299D3C4813869280DCA7AD5663">
    <w:name w:val="0DF330299D3C4813869280DCA7AD5663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02115375E6E49E29D470AAD0203B989">
    <w:name w:val="B02115375E6E49E29D470AAD0203B989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76CBA28D095436D9EDD3E104B18B3E9">
    <w:name w:val="A76CBA28D095436D9EDD3E104B18B3E9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46FBAF31FF74BB8AD8B5C0D1774CD13">
    <w:name w:val="B46FBAF31FF74BB8AD8B5C0D1774CD13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9350F38A53D44F39E3A51FC85C91F21">
    <w:name w:val="09350F38A53D44F39E3A51FC85C91F21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A19C292F54442D285037001CD732A09">
    <w:name w:val="AA19C292F54442D285037001CD732A09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7411CC016DE452AA7B5BDA97BA86BA1">
    <w:name w:val="17411CC016DE452AA7B5BDA97BA86BA1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FCCE77977AD413BBABF637932FA92E1">
    <w:name w:val="5FCCE77977AD413BBABF637932FA92E1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8877F77F6D94500BA5E48C91DE57660">
    <w:name w:val="98877F77F6D94500BA5E48C91DE57660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A7D0BAB54044054869E67589F9DFBD9">
    <w:name w:val="3A7D0BAB54044054869E67589F9DFBD9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132615A69F24FA9890896F6109730FA">
    <w:name w:val="9132615A69F24FA9890896F6109730FA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BFFEEBEA9D54C46B411CB36EB936495">
    <w:name w:val="5BFFEEBEA9D54C46B411CB36EB936495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82435BA4A144A98B1E5859846F644F6">
    <w:name w:val="B82435BA4A144A98B1E5859846F644F6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86FBF8070D1497F93BBF5CB8E4A7D33">
    <w:name w:val="186FBF8070D1497F93BBF5CB8E4A7D33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710620F87BB4ADDAC5E9B94B8D03059">
    <w:name w:val="D710620F87BB4ADDAC5E9B94B8D03059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85EE536A14D4FB58FE119AAB4452571">
    <w:name w:val="985EE536A14D4FB58FE119AAB4452571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557B57AC37348119A35A67C2C7C2C94">
    <w:name w:val="6557B57AC37348119A35A67C2C7C2C94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62403239BF14CD5B70348351C6C5D3C">
    <w:name w:val="262403239BF14CD5B70348351C6C5D3C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AE02D3351BD42A28EAB47EC8D418956">
    <w:name w:val="6AE02D3351BD42A28EAB47EC8D418956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9E92D1960A1463E8EBA134DE565DD0A">
    <w:name w:val="89E92D1960A1463E8EBA134DE565DD0A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778D53DF13A4F2486F7D90E44D6917E">
    <w:name w:val="5778D53DF13A4F2486F7D90E44D6917E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FA16D6FF958458586B3E1BBB8993730">
    <w:name w:val="8FA16D6FF958458586B3E1BBB8993730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1267E1A48B44CCCB2554AAA0B1FDE19">
    <w:name w:val="11267E1A48B44CCCB2554AAA0B1FDE19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DDF144739344EB18012FCD4CC6A3482">
    <w:name w:val="2DDF144739344EB18012FCD4CC6A3482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C5475B50B2E463298A8FF5412FCF548">
    <w:name w:val="EC5475B50B2E463298A8FF5412FCF548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5DD0D367E5C4942B93C171B81FF0C5B">
    <w:name w:val="D5DD0D367E5C4942B93C171B81FF0C5B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935122E871F406A94CF99BEAFDAAA85">
    <w:name w:val="4935122E871F406A94CF99BEAFDAAA85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9BA9BA8EFF648E6A5892179988D420E">
    <w:name w:val="09BA9BA8EFF648E6A5892179988D420E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4ECDD37D6F3450D93241E779C3E5E77">
    <w:name w:val="24ECDD37D6F3450D93241E779C3E5E77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2DF8F2AA99349B18431790DB0D269F4">
    <w:name w:val="32DF8F2AA99349B18431790DB0D269F4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B22E19463834458A461E5FA330021442">
    <w:name w:val="7B22E19463834458A461E5FA330021442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257FD3369D246049DB237A1809530212">
    <w:name w:val="B257FD3369D246049DB237A1809530212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C513952F9584A9583E62B990D9389F6">
    <w:name w:val="BC513952F9584A9583E62B990D9389F6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6400953C667421B92B0A5B9A32B997E">
    <w:name w:val="76400953C667421B92B0A5B9A32B997E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7591CF349F64269A7585A17F0D6B96C">
    <w:name w:val="77591CF349F64269A7585A17F0D6B96C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6AEB354D49046E2A461B492029EED0A">
    <w:name w:val="26AEB354D49046E2A461B492029EED0A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9371FA0B72A40A59A6016B7874673B6">
    <w:name w:val="89371FA0B72A40A59A6016B7874673B6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48D9AE857E54861899701EEDC3C07F2">
    <w:name w:val="548D9AE857E54861899701EEDC3C07F2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1CF92B8217F4F608F7F004C024296F8">
    <w:name w:val="01CF92B8217F4F608F7F004C024296F8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AA38F23A8D94974B4304DB4AECBF325">
    <w:name w:val="FAA38F23A8D94974B4304DB4AECBF325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A838B9099004393A6336D370E97580F">
    <w:name w:val="0A838B9099004393A6336D370E97580F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88744E93F754391AC0FFDF4065F90B3">
    <w:name w:val="B88744E93F754391AC0FFDF4065F90B3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281ED8A6D02415288C197BC43B4516A">
    <w:name w:val="9281ED8A6D02415288C197BC43B4516A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496F052BA6E4D63B7B182515A0640D8">
    <w:name w:val="A496F052BA6E4D63B7B182515A0640D8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F14A184000F46D7BC3D018F588E4724">
    <w:name w:val="9F14A184000F46D7BC3D018F588E4724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CC2B561397456EAF9FA60EF368723A">
    <w:name w:val="C4CC2B561397456EAF9FA60EF368723A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85AFB1BF3234FB2ABCD16B72203C2DA">
    <w:name w:val="785AFB1BF3234FB2ABCD16B72203C2DA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5CA483845E042E6900C30B2717E8F93">
    <w:name w:val="05CA483845E042E6900C30B2717E8F93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9327076D6164FF8B5F41D464FFE20B6">
    <w:name w:val="99327076D6164FF8B5F41D464FFE20B6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28A6EF15E294980827BC92C0B179FF0">
    <w:name w:val="C28A6EF15E294980827BC92C0B179FF0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7B0C219EF964D54A196A4A5FA4E5DA8">
    <w:name w:val="37B0C219EF964D54A196A4A5FA4E5DA8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55E1F7BD4344829B747DC86FE43F14C">
    <w:name w:val="455E1F7BD4344829B747DC86FE43F14C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35D9523A0C946CC96C06CD10689FC6C">
    <w:name w:val="E35D9523A0C946CC96C06CD10689FC6C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B9C8DF438D14593A47866AA6496547B">
    <w:name w:val="AB9C8DF438D14593A47866AA6496547B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8A205AC34E041789EF450964A05C5E7">
    <w:name w:val="B8A205AC34E041789EF450964A05C5E7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F249E39C71749E1B5E06A5548F21E91">
    <w:name w:val="7F249E39C71749E1B5E06A5548F21E91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F9F785B048D4B48BD7F703C3A2F2D06">
    <w:name w:val="4F9F785B048D4B48BD7F703C3A2F2D06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C5F21D5290948119BAA1C3BCA726E0B">
    <w:name w:val="5C5F21D5290948119BAA1C3BCA726E0B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2A455BD216D47418210EB54762EA7A0">
    <w:name w:val="52A455BD216D47418210EB54762EA7A0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D1F79C4835B4B24BA254FB1DB08F680">
    <w:name w:val="4D1F79C4835B4B24BA254FB1DB08F680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113D1DC95F74B2CA371112D4303C154">
    <w:name w:val="7113D1DC95F74B2CA371112D4303C154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8D043C817764DB591D77844DDC5039F">
    <w:name w:val="68D043C817764DB591D77844DDC5039F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1F23582C0F04F6296812156B3111DAE">
    <w:name w:val="E1F23582C0F04F6296812156B3111DAE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E5DBFF97876400D97A4BD8E269F420D">
    <w:name w:val="9E5DBFF97876400D97A4BD8E269F420D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1027FB57FB8415A9F29DF38D9143271">
    <w:name w:val="71027FB57FB8415A9F29DF38D9143271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55B8D26A36E4F88B09DD749A392BDC4">
    <w:name w:val="955B8D26A36E4F88B09DD749A392BDC4"/>
    <w:rsid w:val="003A04D2"/>
  </w:style>
  <w:style w:type="paragraph" w:customStyle="1" w:styleId="F9F60AF066B14FDE8103F56C3E451E4B">
    <w:name w:val="F9F60AF066B14FDE8103F56C3E451E4B"/>
    <w:rsid w:val="003A04D2"/>
  </w:style>
  <w:style w:type="paragraph" w:customStyle="1" w:styleId="CA98D8B9E20B415BA123D1375FCA1ADF">
    <w:name w:val="CA98D8B9E20B415BA123D1375FCA1ADF"/>
    <w:rsid w:val="003A04D2"/>
  </w:style>
  <w:style w:type="paragraph" w:customStyle="1" w:styleId="370074E68B194DEDA9F54470506DCE45">
    <w:name w:val="370074E68B194DEDA9F54470506DCE45"/>
    <w:rsid w:val="003A04D2"/>
  </w:style>
  <w:style w:type="paragraph" w:customStyle="1" w:styleId="9D91B5708206480D96CDB1CFAF9F976C">
    <w:name w:val="9D91B5708206480D96CDB1CFAF9F976C"/>
    <w:rsid w:val="003A04D2"/>
  </w:style>
  <w:style w:type="paragraph" w:customStyle="1" w:styleId="0243E2A3559B4AF0B45236A7B565EC6F">
    <w:name w:val="0243E2A3559B4AF0B45236A7B565EC6F"/>
    <w:rsid w:val="003A04D2"/>
  </w:style>
  <w:style w:type="paragraph" w:customStyle="1" w:styleId="A6D120FA5E1B4496A65A05D59093D9EE">
    <w:name w:val="A6D120FA5E1B4496A65A05D59093D9EE"/>
    <w:rsid w:val="003A04D2"/>
  </w:style>
  <w:style w:type="paragraph" w:customStyle="1" w:styleId="A84874FB7FBA4C7C8B3EBBB4402DE057">
    <w:name w:val="A84874FB7FBA4C7C8B3EBBB4402DE057"/>
    <w:rsid w:val="003A04D2"/>
  </w:style>
  <w:style w:type="paragraph" w:customStyle="1" w:styleId="94556F0A47BE45998D529A9DF2D4335F">
    <w:name w:val="94556F0A47BE45998D529A9DF2D4335F"/>
    <w:rsid w:val="003A04D2"/>
  </w:style>
  <w:style w:type="paragraph" w:customStyle="1" w:styleId="F364DDB9C0294BC692D9AC284D7292FE">
    <w:name w:val="F364DDB9C0294BC692D9AC284D7292FE"/>
    <w:rsid w:val="003A04D2"/>
  </w:style>
  <w:style w:type="paragraph" w:customStyle="1" w:styleId="171903E684344E219BA2103DA086ABE8">
    <w:name w:val="171903E684344E219BA2103DA086ABE8"/>
    <w:rsid w:val="003A04D2"/>
  </w:style>
  <w:style w:type="paragraph" w:customStyle="1" w:styleId="2D5AE4AE8AE34A4C8D669903105A3954">
    <w:name w:val="2D5AE4AE8AE34A4C8D669903105A3954"/>
    <w:rsid w:val="003A04D2"/>
  </w:style>
  <w:style w:type="paragraph" w:customStyle="1" w:styleId="DE6125D7B4EC45539F481B59806BEE92">
    <w:name w:val="DE6125D7B4EC45539F481B59806BEE92"/>
    <w:rsid w:val="003A04D2"/>
  </w:style>
  <w:style w:type="paragraph" w:customStyle="1" w:styleId="D098A29F96C047CBB2E19ACB6973FA78">
    <w:name w:val="D098A29F96C047CBB2E19ACB6973FA78"/>
    <w:rsid w:val="003A04D2"/>
  </w:style>
  <w:style w:type="paragraph" w:customStyle="1" w:styleId="12DCFD82AD534045BA6B721938F30D56">
    <w:name w:val="12DCFD82AD534045BA6B721938F30D56"/>
    <w:rsid w:val="003A04D2"/>
  </w:style>
  <w:style w:type="paragraph" w:customStyle="1" w:styleId="D14259DA940844B6A9B73B74450137DD">
    <w:name w:val="D14259DA940844B6A9B73B74450137DD"/>
    <w:rsid w:val="003A04D2"/>
  </w:style>
  <w:style w:type="paragraph" w:customStyle="1" w:styleId="CEBC4AAD0EB1464F94C57755065570FF">
    <w:name w:val="CEBC4AAD0EB1464F94C57755065570FF"/>
    <w:rsid w:val="003A04D2"/>
  </w:style>
  <w:style w:type="paragraph" w:customStyle="1" w:styleId="BEDB7209D48144B4A26FDF03ACAEC396">
    <w:name w:val="BEDB7209D48144B4A26FDF03ACAEC396"/>
    <w:rsid w:val="003A04D2"/>
  </w:style>
  <w:style w:type="paragraph" w:customStyle="1" w:styleId="A3F3D2E83FF1460C86621480A980FE0B">
    <w:name w:val="A3F3D2E83FF1460C86621480A980FE0B"/>
    <w:rsid w:val="003A04D2"/>
  </w:style>
  <w:style w:type="paragraph" w:customStyle="1" w:styleId="5A6283156BAF41989F8E06F5E3807234">
    <w:name w:val="5A6283156BAF41989F8E06F5E3807234"/>
    <w:rsid w:val="003A04D2"/>
  </w:style>
  <w:style w:type="paragraph" w:customStyle="1" w:styleId="D0834D06610842B39506A75F9422C238">
    <w:name w:val="D0834D06610842B39506A75F9422C238"/>
    <w:rsid w:val="003A04D2"/>
  </w:style>
  <w:style w:type="paragraph" w:customStyle="1" w:styleId="9D404F63C9214E3F989FB53E057BAE8D">
    <w:name w:val="9D404F63C9214E3F989FB53E057BAE8D"/>
    <w:rsid w:val="003A04D2"/>
  </w:style>
  <w:style w:type="paragraph" w:customStyle="1" w:styleId="37F1BD82304C410FA37F0DD12D0D54D8">
    <w:name w:val="37F1BD82304C410FA37F0DD12D0D54D8"/>
    <w:rsid w:val="003A04D2"/>
  </w:style>
  <w:style w:type="paragraph" w:customStyle="1" w:styleId="DC6C00EF75AE4EA5ABDA4984DE1CD39F">
    <w:name w:val="DC6C00EF75AE4EA5ABDA4984DE1CD39F"/>
    <w:rsid w:val="003A04D2"/>
  </w:style>
  <w:style w:type="paragraph" w:customStyle="1" w:styleId="3C69C5FCD48B4733BC9F84C0017E3675">
    <w:name w:val="3C69C5FCD48B4733BC9F84C0017E3675"/>
    <w:rsid w:val="003A04D2"/>
  </w:style>
  <w:style w:type="paragraph" w:customStyle="1" w:styleId="9822C247107542DE8A0AE8DB3B6EACD7">
    <w:name w:val="9822C247107542DE8A0AE8DB3B6EACD7"/>
    <w:rsid w:val="003A04D2"/>
  </w:style>
  <w:style w:type="paragraph" w:customStyle="1" w:styleId="DAA62B53AABA45C5AC685A7700A5F40F">
    <w:name w:val="DAA62B53AABA45C5AC685A7700A5F40F"/>
    <w:rsid w:val="003A04D2"/>
  </w:style>
  <w:style w:type="paragraph" w:customStyle="1" w:styleId="A8E5052695734EAD8AAC01C565B8DAA2">
    <w:name w:val="A8E5052695734EAD8AAC01C565B8DAA2"/>
    <w:rsid w:val="003A04D2"/>
  </w:style>
  <w:style w:type="paragraph" w:customStyle="1" w:styleId="8943C343588A4A228AEA308E7F6FE5D8">
    <w:name w:val="8943C343588A4A228AEA308E7F6FE5D8"/>
    <w:rsid w:val="003A04D2"/>
  </w:style>
  <w:style w:type="paragraph" w:customStyle="1" w:styleId="2A923F69C1CD479995EAC11E4DCC07CD">
    <w:name w:val="2A923F69C1CD479995EAC11E4DCC07CD"/>
    <w:rsid w:val="003A04D2"/>
  </w:style>
  <w:style w:type="paragraph" w:customStyle="1" w:styleId="DD8F9EC00B0E4DDFAB14EC434005B550">
    <w:name w:val="DD8F9EC00B0E4DDFAB14EC434005B550"/>
    <w:rsid w:val="003A04D2"/>
  </w:style>
  <w:style w:type="paragraph" w:customStyle="1" w:styleId="44DA8CC8044B42F09740E9810BF42FB3">
    <w:name w:val="44DA8CC8044B42F09740E9810BF42FB3"/>
    <w:rsid w:val="003A04D2"/>
  </w:style>
  <w:style w:type="paragraph" w:customStyle="1" w:styleId="15107B4A6A704FB399332E100CDFAD41">
    <w:name w:val="15107B4A6A704FB399332E100CDFAD41"/>
    <w:rsid w:val="003A04D2"/>
  </w:style>
  <w:style w:type="paragraph" w:customStyle="1" w:styleId="FFB74B027D3D4D7FA0A5310A3BE4B309">
    <w:name w:val="FFB74B027D3D4D7FA0A5310A3BE4B309"/>
    <w:rsid w:val="003A04D2"/>
  </w:style>
  <w:style w:type="paragraph" w:customStyle="1" w:styleId="57950C4F0C6D4640B93EC63EAFF95487">
    <w:name w:val="57950C4F0C6D4640B93EC63EAFF95487"/>
    <w:rsid w:val="003A04D2"/>
  </w:style>
  <w:style w:type="paragraph" w:customStyle="1" w:styleId="66D4A04A167C4A10B14634FE03096234">
    <w:name w:val="66D4A04A167C4A10B14634FE03096234"/>
    <w:rsid w:val="003A04D2"/>
  </w:style>
  <w:style w:type="paragraph" w:customStyle="1" w:styleId="FB16258BEBE442BA85DD6AA5C9F0B3E3">
    <w:name w:val="FB16258BEBE442BA85DD6AA5C9F0B3E3"/>
    <w:rsid w:val="003A04D2"/>
  </w:style>
  <w:style w:type="paragraph" w:customStyle="1" w:styleId="21160FBFB61C40A1B88ED60E3C56D42E">
    <w:name w:val="21160FBFB61C40A1B88ED60E3C56D42E"/>
    <w:rsid w:val="003A04D2"/>
  </w:style>
  <w:style w:type="paragraph" w:customStyle="1" w:styleId="1692CB978C814394882EDE56199860B5">
    <w:name w:val="1692CB978C814394882EDE56199860B5"/>
    <w:rsid w:val="003A04D2"/>
  </w:style>
  <w:style w:type="paragraph" w:customStyle="1" w:styleId="8B11B4E17CA34F088A409DBCCD366587">
    <w:name w:val="8B11B4E17CA34F088A409DBCCD366587"/>
    <w:rsid w:val="003A04D2"/>
  </w:style>
  <w:style w:type="paragraph" w:customStyle="1" w:styleId="D4B3883FD84842B2841DB33E07C95FF8">
    <w:name w:val="D4B3883FD84842B2841DB33E07C95FF8"/>
    <w:rsid w:val="003A04D2"/>
  </w:style>
  <w:style w:type="paragraph" w:customStyle="1" w:styleId="05C692DE78E54E1BB0367EDA41271A0D">
    <w:name w:val="05C692DE78E54E1BB0367EDA41271A0D"/>
    <w:rsid w:val="003A04D2"/>
  </w:style>
  <w:style w:type="paragraph" w:customStyle="1" w:styleId="4A4881AC32D44486B3B38C26A0FF9F97">
    <w:name w:val="4A4881AC32D44486B3B38C26A0FF9F97"/>
    <w:rsid w:val="003A04D2"/>
  </w:style>
  <w:style w:type="paragraph" w:customStyle="1" w:styleId="3D1FF55A0717449087E24F41ED32D18F">
    <w:name w:val="3D1FF55A0717449087E24F41ED32D18F"/>
    <w:rsid w:val="003A04D2"/>
  </w:style>
  <w:style w:type="paragraph" w:customStyle="1" w:styleId="97908C19AE1A40F4967071EEDB27C210">
    <w:name w:val="97908C19AE1A40F4967071EEDB27C210"/>
    <w:rsid w:val="003A04D2"/>
  </w:style>
  <w:style w:type="paragraph" w:customStyle="1" w:styleId="1502A3904BC24D65A6ED4E86C2A5D4F3">
    <w:name w:val="1502A3904BC24D65A6ED4E86C2A5D4F3"/>
    <w:rsid w:val="003A04D2"/>
  </w:style>
  <w:style w:type="paragraph" w:customStyle="1" w:styleId="CA256A666C39470D8B37969BB40AA022">
    <w:name w:val="CA256A666C39470D8B37969BB40AA022"/>
    <w:rsid w:val="003A04D2"/>
  </w:style>
  <w:style w:type="paragraph" w:customStyle="1" w:styleId="AD044E09BEAE479A90C0CAB0C2FEDA51">
    <w:name w:val="AD044E09BEAE479A90C0CAB0C2FEDA51"/>
    <w:rsid w:val="003A04D2"/>
  </w:style>
  <w:style w:type="paragraph" w:customStyle="1" w:styleId="0C5DA1819F3C4476B0A42B5FCAF37041">
    <w:name w:val="0C5DA1819F3C4476B0A42B5FCAF37041"/>
    <w:rsid w:val="003A04D2"/>
  </w:style>
  <w:style w:type="paragraph" w:customStyle="1" w:styleId="74D2F1E2A6114A91A81EADBC9DC0C196">
    <w:name w:val="74D2F1E2A6114A91A81EADBC9DC0C196"/>
    <w:rsid w:val="003A04D2"/>
  </w:style>
  <w:style w:type="paragraph" w:customStyle="1" w:styleId="6C946CBF1E404BE7A98328547A30D4A8">
    <w:name w:val="6C946CBF1E404BE7A98328547A30D4A8"/>
    <w:rsid w:val="003A04D2"/>
  </w:style>
  <w:style w:type="paragraph" w:customStyle="1" w:styleId="1D397C8FD3E44F4288776F0D48730883">
    <w:name w:val="1D397C8FD3E44F4288776F0D48730883"/>
    <w:rsid w:val="003A04D2"/>
  </w:style>
  <w:style w:type="paragraph" w:customStyle="1" w:styleId="3706AE5C5BCD4C368292DB10FCB13D93">
    <w:name w:val="3706AE5C5BCD4C368292DB10FCB13D93"/>
    <w:rsid w:val="003A04D2"/>
  </w:style>
  <w:style w:type="paragraph" w:customStyle="1" w:styleId="007BA708C9A643C6915C6ECA227F4D71">
    <w:name w:val="007BA708C9A643C6915C6ECA227F4D71"/>
    <w:rsid w:val="003A04D2"/>
  </w:style>
  <w:style w:type="paragraph" w:customStyle="1" w:styleId="C579E0D64DFF4A1A9B790AA930079798">
    <w:name w:val="C579E0D64DFF4A1A9B790AA930079798"/>
    <w:rsid w:val="003A04D2"/>
  </w:style>
  <w:style w:type="paragraph" w:customStyle="1" w:styleId="4938ED3A59344D6694DA0DB4F87A81F8">
    <w:name w:val="4938ED3A59344D6694DA0DB4F87A81F8"/>
    <w:rsid w:val="003A04D2"/>
  </w:style>
  <w:style w:type="paragraph" w:customStyle="1" w:styleId="6E616031D8F24F58BD86F681D33D7CD4">
    <w:name w:val="6E616031D8F24F58BD86F681D33D7CD4"/>
    <w:rsid w:val="003A04D2"/>
  </w:style>
  <w:style w:type="paragraph" w:customStyle="1" w:styleId="432E20907F0540DBB024DADE3FF2CFCD">
    <w:name w:val="432E20907F0540DBB024DADE3FF2CFCD"/>
    <w:rsid w:val="003A04D2"/>
  </w:style>
  <w:style w:type="paragraph" w:customStyle="1" w:styleId="7C2262149E7A4D59BAE34719ACECB4D3">
    <w:name w:val="7C2262149E7A4D59BAE34719ACECB4D3"/>
    <w:rsid w:val="003A04D2"/>
  </w:style>
  <w:style w:type="paragraph" w:customStyle="1" w:styleId="BF019D2DC0AD4EEAB8B10307041E8A54">
    <w:name w:val="BF019D2DC0AD4EEAB8B10307041E8A54"/>
    <w:rsid w:val="003A04D2"/>
  </w:style>
  <w:style w:type="paragraph" w:customStyle="1" w:styleId="AF632AC4E7CA4548B10099226B03B1F1">
    <w:name w:val="AF632AC4E7CA4548B10099226B03B1F1"/>
    <w:rsid w:val="003A04D2"/>
  </w:style>
  <w:style w:type="paragraph" w:customStyle="1" w:styleId="26E21ED4D9BC42468201CDF171B77E5A">
    <w:name w:val="26E21ED4D9BC42468201CDF171B77E5A"/>
    <w:rsid w:val="003A04D2"/>
  </w:style>
  <w:style w:type="paragraph" w:customStyle="1" w:styleId="4DFE6B8A96954150A8DF6C2ACA9ECDE9">
    <w:name w:val="4DFE6B8A96954150A8DF6C2ACA9ECDE9"/>
    <w:rsid w:val="003A04D2"/>
  </w:style>
  <w:style w:type="paragraph" w:customStyle="1" w:styleId="5D18DBE06BA04FBFA80FC1357506A1CA">
    <w:name w:val="5D18DBE06BA04FBFA80FC1357506A1CA"/>
    <w:rsid w:val="003A04D2"/>
  </w:style>
  <w:style w:type="paragraph" w:customStyle="1" w:styleId="6F72545362A34CCE8A79A9D10ED7479E">
    <w:name w:val="6F72545362A34CCE8A79A9D10ED7479E"/>
    <w:rsid w:val="003A04D2"/>
  </w:style>
  <w:style w:type="paragraph" w:customStyle="1" w:styleId="10B2D11F522941049CE791FF27684E7F">
    <w:name w:val="10B2D11F522941049CE791FF27684E7F"/>
    <w:rsid w:val="003A04D2"/>
  </w:style>
  <w:style w:type="paragraph" w:customStyle="1" w:styleId="C2E7D7337FFF4068B51EE6A9D554F08A">
    <w:name w:val="C2E7D7337FFF4068B51EE6A9D554F08A"/>
    <w:rsid w:val="003A04D2"/>
  </w:style>
  <w:style w:type="paragraph" w:customStyle="1" w:styleId="307ADA669FF6469C9B9528E175873F6C">
    <w:name w:val="307ADA669FF6469C9B9528E175873F6C"/>
    <w:rsid w:val="003A04D2"/>
  </w:style>
  <w:style w:type="paragraph" w:customStyle="1" w:styleId="79C3DF99352640EABA29FC5127B853D7">
    <w:name w:val="79C3DF99352640EABA29FC5127B853D7"/>
    <w:rsid w:val="003A04D2"/>
  </w:style>
  <w:style w:type="paragraph" w:customStyle="1" w:styleId="F54D0B622CE04CF795C64AE10E7F8722">
    <w:name w:val="F54D0B622CE04CF795C64AE10E7F8722"/>
    <w:rsid w:val="003A04D2"/>
  </w:style>
  <w:style w:type="paragraph" w:customStyle="1" w:styleId="AD36CDD96D964FC980A724EC85E5D37D">
    <w:name w:val="AD36CDD96D964FC980A724EC85E5D37D"/>
    <w:rsid w:val="003A04D2"/>
  </w:style>
  <w:style w:type="paragraph" w:customStyle="1" w:styleId="F26F8A493BA3423B95ED45C8271A047C">
    <w:name w:val="F26F8A493BA3423B95ED45C8271A047C"/>
    <w:rsid w:val="003A04D2"/>
  </w:style>
  <w:style w:type="paragraph" w:customStyle="1" w:styleId="6D21E9B142F34D97BC89A02E5600C13F">
    <w:name w:val="6D21E9B142F34D97BC89A02E5600C13F"/>
    <w:rsid w:val="003A04D2"/>
  </w:style>
  <w:style w:type="paragraph" w:customStyle="1" w:styleId="17675AFDE6914967A078737BD2346B31">
    <w:name w:val="17675AFDE6914967A078737BD2346B31"/>
    <w:rsid w:val="003A04D2"/>
  </w:style>
  <w:style w:type="paragraph" w:customStyle="1" w:styleId="5EA1D0AE76334EDF83346C982FF2815F">
    <w:name w:val="5EA1D0AE76334EDF83346C982FF2815F"/>
    <w:rsid w:val="003A04D2"/>
  </w:style>
  <w:style w:type="paragraph" w:customStyle="1" w:styleId="5C0274470A63476C9F5A76E7CCC8047D">
    <w:name w:val="5C0274470A63476C9F5A76E7CCC8047D"/>
    <w:rsid w:val="003A04D2"/>
  </w:style>
  <w:style w:type="paragraph" w:customStyle="1" w:styleId="DFD52246A3644911873FB1F0A47D16A2">
    <w:name w:val="DFD52246A3644911873FB1F0A47D16A2"/>
    <w:rsid w:val="003A04D2"/>
  </w:style>
  <w:style w:type="paragraph" w:customStyle="1" w:styleId="8C3D241E47274F928B87904C74D709F5">
    <w:name w:val="8C3D241E47274F928B87904C74D709F5"/>
    <w:rsid w:val="003A04D2"/>
  </w:style>
  <w:style w:type="paragraph" w:customStyle="1" w:styleId="8998E42BD27E43B6B0EBFF4C50AFEE3C">
    <w:name w:val="8998E42BD27E43B6B0EBFF4C50AFEE3C"/>
    <w:rsid w:val="003A04D2"/>
  </w:style>
  <w:style w:type="paragraph" w:customStyle="1" w:styleId="7551EE932631473988381C20EBE24388">
    <w:name w:val="7551EE932631473988381C20EBE24388"/>
    <w:rsid w:val="003A04D2"/>
  </w:style>
  <w:style w:type="paragraph" w:customStyle="1" w:styleId="C710347B43E74C079B0BB7544DA1FD4C">
    <w:name w:val="C710347B43E74C079B0BB7544DA1FD4C"/>
    <w:rsid w:val="003A04D2"/>
  </w:style>
  <w:style w:type="paragraph" w:customStyle="1" w:styleId="1FA0361D2C704EF2B350C270E90F6AF6">
    <w:name w:val="1FA0361D2C704EF2B350C270E90F6AF6"/>
    <w:rsid w:val="003A04D2"/>
  </w:style>
  <w:style w:type="paragraph" w:customStyle="1" w:styleId="C02BFCE2E0394FFB8D32137493B6878B">
    <w:name w:val="C02BFCE2E0394FFB8D32137493B6878B"/>
    <w:rsid w:val="003A04D2"/>
  </w:style>
  <w:style w:type="paragraph" w:customStyle="1" w:styleId="456C4E1ABEB54FA7AFF2A8B1A0BA71AC">
    <w:name w:val="456C4E1ABEB54FA7AFF2A8B1A0BA71AC"/>
    <w:rsid w:val="003A04D2"/>
  </w:style>
  <w:style w:type="paragraph" w:customStyle="1" w:styleId="4204730AC5A5471DB2B7A8BDE48C4218">
    <w:name w:val="4204730AC5A5471DB2B7A8BDE48C4218"/>
    <w:rsid w:val="003A04D2"/>
  </w:style>
  <w:style w:type="paragraph" w:customStyle="1" w:styleId="AE89A5BA20B2487FA159220A8322B233">
    <w:name w:val="AE89A5BA20B2487FA159220A8322B233"/>
    <w:rsid w:val="003A04D2"/>
  </w:style>
  <w:style w:type="paragraph" w:customStyle="1" w:styleId="4D31FC67D1CB48BDB50534F95FA4E854">
    <w:name w:val="4D31FC67D1CB48BDB50534F95FA4E854"/>
    <w:rsid w:val="003A04D2"/>
  </w:style>
  <w:style w:type="paragraph" w:customStyle="1" w:styleId="0984BFE2440D46B78A9B3396950F24F2">
    <w:name w:val="0984BFE2440D46B78A9B3396950F24F2"/>
    <w:rsid w:val="003A04D2"/>
  </w:style>
  <w:style w:type="paragraph" w:customStyle="1" w:styleId="0E826C9C8B4A4E499AA71063E1505957">
    <w:name w:val="0E826C9C8B4A4E499AA71063E1505957"/>
    <w:rsid w:val="006617FE"/>
    <w:pPr>
      <w:spacing w:after="200" w:line="276" w:lineRule="auto"/>
    </w:pPr>
  </w:style>
  <w:style w:type="paragraph" w:customStyle="1" w:styleId="13FA18135336499AA452E75D81F0B0A5">
    <w:name w:val="13FA18135336499AA452E75D81F0B0A5"/>
    <w:rsid w:val="006617FE"/>
    <w:pPr>
      <w:spacing w:after="200" w:line="276" w:lineRule="auto"/>
    </w:pPr>
  </w:style>
  <w:style w:type="paragraph" w:customStyle="1" w:styleId="A58E38EF51494947B15D39D15B1395BC">
    <w:name w:val="A58E38EF51494947B15D39D15B1395BC"/>
    <w:rsid w:val="006617FE"/>
    <w:pPr>
      <w:spacing w:after="200" w:line="276" w:lineRule="auto"/>
    </w:pPr>
  </w:style>
  <w:style w:type="paragraph" w:customStyle="1" w:styleId="EBA69138D64D4F7D8F4251F439AFBD01">
    <w:name w:val="EBA69138D64D4F7D8F4251F439AFBD01"/>
    <w:rsid w:val="006617FE"/>
    <w:pPr>
      <w:spacing w:after="200" w:line="276" w:lineRule="auto"/>
    </w:pPr>
  </w:style>
  <w:style w:type="paragraph" w:customStyle="1" w:styleId="7135E859299F4F6AA2DBC4728B90DAA6">
    <w:name w:val="7135E859299F4F6AA2DBC4728B90DAA6"/>
    <w:rsid w:val="006617FE"/>
    <w:pPr>
      <w:spacing w:after="200" w:line="276" w:lineRule="auto"/>
    </w:pPr>
  </w:style>
  <w:style w:type="paragraph" w:customStyle="1" w:styleId="09F60801A6D24F7EA38971FF32808C7F">
    <w:name w:val="09F60801A6D24F7EA38971FF32808C7F"/>
    <w:rsid w:val="006617FE"/>
    <w:pPr>
      <w:spacing w:after="200" w:line="276" w:lineRule="auto"/>
    </w:pPr>
  </w:style>
  <w:style w:type="paragraph" w:customStyle="1" w:styleId="30AEDD0419C54D69B0AEA228771CD3C7">
    <w:name w:val="30AEDD0419C54D69B0AEA228771CD3C7"/>
    <w:rsid w:val="006617FE"/>
    <w:pPr>
      <w:spacing w:after="200" w:line="276" w:lineRule="auto"/>
    </w:pPr>
  </w:style>
  <w:style w:type="paragraph" w:customStyle="1" w:styleId="E98B366D4871460CA86D778A2D97DCD5">
    <w:name w:val="E98B366D4871460CA86D778A2D97DCD5"/>
    <w:rsid w:val="006617FE"/>
    <w:pPr>
      <w:spacing w:after="200" w:line="276" w:lineRule="auto"/>
    </w:pPr>
  </w:style>
  <w:style w:type="paragraph" w:customStyle="1" w:styleId="42F45EBC487D45B487D8A6E16BC367E6">
    <w:name w:val="42F45EBC487D45B487D8A6E16BC367E6"/>
    <w:rsid w:val="006617FE"/>
    <w:pPr>
      <w:spacing w:after="200" w:line="276" w:lineRule="auto"/>
    </w:pPr>
  </w:style>
  <w:style w:type="paragraph" w:customStyle="1" w:styleId="80229BB3D5A5473498FE4C0666F3E7D7">
    <w:name w:val="80229BB3D5A5473498FE4C0666F3E7D7"/>
    <w:rsid w:val="006617FE"/>
    <w:pPr>
      <w:spacing w:after="200" w:line="276" w:lineRule="auto"/>
    </w:pPr>
  </w:style>
  <w:style w:type="paragraph" w:customStyle="1" w:styleId="5866C62A933C40F29FB3E1E1A66A0441">
    <w:name w:val="5866C62A933C40F29FB3E1E1A66A0441"/>
    <w:rsid w:val="006617FE"/>
    <w:pPr>
      <w:spacing w:after="200" w:line="276" w:lineRule="auto"/>
    </w:pPr>
  </w:style>
  <w:style w:type="paragraph" w:customStyle="1" w:styleId="E487623254A845B995E3381D445A2D4E">
    <w:name w:val="E487623254A845B995E3381D445A2D4E"/>
    <w:rsid w:val="006617FE"/>
    <w:pPr>
      <w:spacing w:after="200" w:line="276" w:lineRule="auto"/>
    </w:pPr>
  </w:style>
  <w:style w:type="paragraph" w:customStyle="1" w:styleId="A5E1DF5CD4E54DCC9C52993713086B10">
    <w:name w:val="A5E1DF5CD4E54DCC9C52993713086B10"/>
    <w:rsid w:val="006617FE"/>
    <w:pPr>
      <w:spacing w:after="200" w:line="276" w:lineRule="auto"/>
    </w:pPr>
  </w:style>
  <w:style w:type="paragraph" w:customStyle="1" w:styleId="F54AF8C727BD49D7B0944EB6823287B4">
    <w:name w:val="F54AF8C727BD49D7B0944EB6823287B4"/>
    <w:rsid w:val="006617FE"/>
    <w:pPr>
      <w:spacing w:after="200" w:line="276" w:lineRule="auto"/>
    </w:pPr>
  </w:style>
  <w:style w:type="paragraph" w:customStyle="1" w:styleId="F7CE58AE3FC44E008DA979DED69C9CD7">
    <w:name w:val="F7CE58AE3FC44E008DA979DED69C9CD7"/>
    <w:rsid w:val="006617FE"/>
    <w:pPr>
      <w:spacing w:after="200" w:line="276" w:lineRule="auto"/>
    </w:pPr>
  </w:style>
  <w:style w:type="paragraph" w:customStyle="1" w:styleId="54317483619F4706994EE4EAA302C13E">
    <w:name w:val="54317483619F4706994EE4EAA302C13E"/>
    <w:rsid w:val="006617FE"/>
    <w:pPr>
      <w:spacing w:after="200" w:line="276" w:lineRule="auto"/>
    </w:pPr>
  </w:style>
  <w:style w:type="paragraph" w:customStyle="1" w:styleId="D8F4B9CCCBAF4DB28FAEB26F4F576A79">
    <w:name w:val="D8F4B9CCCBAF4DB28FAEB26F4F576A79"/>
    <w:rsid w:val="006617FE"/>
    <w:pPr>
      <w:spacing w:after="200" w:line="276" w:lineRule="auto"/>
    </w:pPr>
  </w:style>
  <w:style w:type="paragraph" w:customStyle="1" w:styleId="EEB775B3F96545A08D0B3445DB887C5D">
    <w:name w:val="EEB775B3F96545A08D0B3445DB887C5D"/>
    <w:rsid w:val="006617FE"/>
    <w:pPr>
      <w:spacing w:after="200" w:line="276" w:lineRule="auto"/>
    </w:pPr>
  </w:style>
  <w:style w:type="paragraph" w:customStyle="1" w:styleId="E452E8DBC4C941B3A6CFB577709C6B86">
    <w:name w:val="E452E8DBC4C941B3A6CFB577709C6B86"/>
    <w:rsid w:val="006617FE"/>
    <w:pPr>
      <w:spacing w:after="200" w:line="276" w:lineRule="auto"/>
    </w:pPr>
  </w:style>
  <w:style w:type="paragraph" w:customStyle="1" w:styleId="006FCB0C63C24F35B1AA0F8D7B31855E">
    <w:name w:val="006FCB0C63C24F35B1AA0F8D7B31855E"/>
    <w:rsid w:val="006617FE"/>
    <w:pPr>
      <w:spacing w:after="200" w:line="276" w:lineRule="auto"/>
    </w:pPr>
  </w:style>
  <w:style w:type="paragraph" w:customStyle="1" w:styleId="2CDB282F53A7482D897E1645260AB7F5">
    <w:name w:val="2CDB282F53A7482D897E1645260AB7F5"/>
    <w:rsid w:val="006617FE"/>
    <w:pPr>
      <w:spacing w:after="200" w:line="276" w:lineRule="auto"/>
    </w:pPr>
  </w:style>
  <w:style w:type="paragraph" w:customStyle="1" w:styleId="A06B39F32FFB4034B62816E198966720">
    <w:name w:val="A06B39F32FFB4034B62816E198966720"/>
    <w:rsid w:val="006617FE"/>
    <w:pPr>
      <w:spacing w:after="200" w:line="276" w:lineRule="auto"/>
    </w:pPr>
  </w:style>
  <w:style w:type="paragraph" w:customStyle="1" w:styleId="AFDA18E1DED647449B0D00440044ED93">
    <w:name w:val="AFDA18E1DED647449B0D00440044ED93"/>
    <w:rsid w:val="006617FE"/>
    <w:pPr>
      <w:spacing w:after="200" w:line="276" w:lineRule="auto"/>
    </w:pPr>
  </w:style>
  <w:style w:type="paragraph" w:customStyle="1" w:styleId="01ABBAF8DB664739B2F097621076A3D2">
    <w:name w:val="01ABBAF8DB664739B2F097621076A3D2"/>
    <w:rsid w:val="006617FE"/>
    <w:pPr>
      <w:spacing w:after="200" w:line="276" w:lineRule="auto"/>
    </w:pPr>
  </w:style>
  <w:style w:type="paragraph" w:customStyle="1" w:styleId="D5B50252737E4112AF72C5523EEE6A01">
    <w:name w:val="D5B50252737E4112AF72C5523EEE6A01"/>
    <w:rsid w:val="006617FE"/>
    <w:pPr>
      <w:spacing w:after="200" w:line="276" w:lineRule="auto"/>
    </w:pPr>
  </w:style>
  <w:style w:type="paragraph" w:customStyle="1" w:styleId="3B22A818E6B94A748D18D5C84B1A67A1">
    <w:name w:val="3B22A818E6B94A748D18D5C84B1A67A1"/>
    <w:rsid w:val="006617FE"/>
    <w:pPr>
      <w:spacing w:after="200" w:line="276" w:lineRule="auto"/>
    </w:pPr>
  </w:style>
  <w:style w:type="paragraph" w:customStyle="1" w:styleId="A18363F5F151419AAC3412FDA46E84BD">
    <w:name w:val="A18363F5F151419AAC3412FDA46E84BD"/>
    <w:rsid w:val="006617FE"/>
    <w:pPr>
      <w:spacing w:after="200" w:line="276" w:lineRule="auto"/>
    </w:pPr>
  </w:style>
  <w:style w:type="paragraph" w:customStyle="1" w:styleId="4F07464B94E9457EB619B719D5F463DF">
    <w:name w:val="4F07464B94E9457EB619B719D5F463DF"/>
    <w:rsid w:val="006617FE"/>
    <w:pPr>
      <w:spacing w:after="200" w:line="276" w:lineRule="auto"/>
    </w:pPr>
  </w:style>
  <w:style w:type="paragraph" w:customStyle="1" w:styleId="F6DE7F238E8142998617BB034D6ACD41">
    <w:name w:val="F6DE7F238E8142998617BB034D6ACD41"/>
    <w:rsid w:val="006617FE"/>
    <w:pPr>
      <w:spacing w:after="200" w:line="276" w:lineRule="auto"/>
    </w:pPr>
  </w:style>
  <w:style w:type="paragraph" w:customStyle="1" w:styleId="9A2AEB838E3F431EB4F5F4E6A1A43058">
    <w:name w:val="9A2AEB838E3F431EB4F5F4E6A1A43058"/>
    <w:rsid w:val="006617FE"/>
    <w:pPr>
      <w:spacing w:after="200" w:line="276" w:lineRule="auto"/>
    </w:pPr>
  </w:style>
  <w:style w:type="paragraph" w:customStyle="1" w:styleId="3676464D6FD048118741DBC7B3EF7CD3">
    <w:name w:val="3676464D6FD048118741DBC7B3EF7CD3"/>
    <w:rsid w:val="006617FE"/>
    <w:pPr>
      <w:spacing w:after="200" w:line="276" w:lineRule="auto"/>
    </w:pPr>
  </w:style>
  <w:style w:type="paragraph" w:customStyle="1" w:styleId="A73EA9207E98477B86E8BA749DC0CF29">
    <w:name w:val="A73EA9207E98477B86E8BA749DC0CF29"/>
    <w:rsid w:val="006617FE"/>
    <w:pPr>
      <w:spacing w:after="200" w:line="276" w:lineRule="auto"/>
    </w:pPr>
  </w:style>
  <w:style w:type="paragraph" w:customStyle="1" w:styleId="504D68D09FA2408F999C70280DB65836">
    <w:name w:val="504D68D09FA2408F999C70280DB65836"/>
    <w:rsid w:val="006617FE"/>
    <w:pPr>
      <w:spacing w:after="200" w:line="276" w:lineRule="auto"/>
    </w:pPr>
  </w:style>
  <w:style w:type="paragraph" w:customStyle="1" w:styleId="D1EC31F5D3F644DD8A1A42D7322A25A3">
    <w:name w:val="D1EC31F5D3F644DD8A1A42D7322A25A3"/>
    <w:rsid w:val="006617FE"/>
    <w:pPr>
      <w:spacing w:after="200" w:line="276" w:lineRule="auto"/>
    </w:pPr>
  </w:style>
  <w:style w:type="paragraph" w:customStyle="1" w:styleId="459CB7D38C1E402A9669FAF24501DC73">
    <w:name w:val="459CB7D38C1E402A9669FAF24501DC73"/>
    <w:rsid w:val="006617FE"/>
    <w:pPr>
      <w:spacing w:after="200" w:line="276" w:lineRule="auto"/>
    </w:pPr>
  </w:style>
  <w:style w:type="paragraph" w:customStyle="1" w:styleId="5A8DD5FA9BB140C6A6A6CFBFEB9CD618">
    <w:name w:val="5A8DD5FA9BB140C6A6A6CFBFEB9CD618"/>
    <w:rsid w:val="006617FE"/>
    <w:pPr>
      <w:spacing w:after="200" w:line="276" w:lineRule="auto"/>
    </w:pPr>
  </w:style>
  <w:style w:type="paragraph" w:customStyle="1" w:styleId="D62047E1C9A545EA941901702C069AA2">
    <w:name w:val="D62047E1C9A545EA941901702C069AA2"/>
    <w:rsid w:val="006617FE"/>
    <w:pPr>
      <w:spacing w:after="200" w:line="276" w:lineRule="auto"/>
    </w:pPr>
  </w:style>
  <w:style w:type="paragraph" w:customStyle="1" w:styleId="96ACFD8AB1DB4B5CB8C53FB2BCAF42AE">
    <w:name w:val="96ACFD8AB1DB4B5CB8C53FB2BCAF42AE"/>
    <w:rsid w:val="006617FE"/>
    <w:pPr>
      <w:spacing w:after="200" w:line="276" w:lineRule="auto"/>
    </w:pPr>
  </w:style>
  <w:style w:type="paragraph" w:customStyle="1" w:styleId="F4020744CC9E405CB12E079F195E4B7C">
    <w:name w:val="F4020744CC9E405CB12E079F195E4B7C"/>
    <w:rsid w:val="006617FE"/>
    <w:pPr>
      <w:spacing w:after="200" w:line="276" w:lineRule="auto"/>
    </w:pPr>
  </w:style>
  <w:style w:type="paragraph" w:customStyle="1" w:styleId="4F436B22D0B840F0B8FBB0FBEF17DAA5">
    <w:name w:val="4F436B22D0B840F0B8FBB0FBEF17DAA5"/>
    <w:rsid w:val="006617FE"/>
    <w:pPr>
      <w:spacing w:after="200" w:line="276" w:lineRule="auto"/>
    </w:pPr>
  </w:style>
  <w:style w:type="paragraph" w:customStyle="1" w:styleId="F50F888E20DF422FAE8CFE2677E80525">
    <w:name w:val="F50F888E20DF422FAE8CFE2677E80525"/>
    <w:rsid w:val="00A74E36"/>
    <w:pPr>
      <w:spacing w:after="200" w:line="276" w:lineRule="auto"/>
    </w:pPr>
  </w:style>
  <w:style w:type="paragraph" w:customStyle="1" w:styleId="3B59DBC6C2054860B598715BEC67CBAA">
    <w:name w:val="3B59DBC6C2054860B598715BEC67CBAA"/>
    <w:rsid w:val="00A74E36"/>
    <w:pPr>
      <w:spacing w:after="200" w:line="276" w:lineRule="auto"/>
    </w:pPr>
  </w:style>
  <w:style w:type="paragraph" w:customStyle="1" w:styleId="C70F064F18094BD997AE03E364C28591">
    <w:name w:val="C70F064F18094BD997AE03E364C28591"/>
    <w:rsid w:val="00A74E36"/>
    <w:pPr>
      <w:spacing w:after="200" w:line="276" w:lineRule="auto"/>
    </w:pPr>
  </w:style>
  <w:style w:type="paragraph" w:customStyle="1" w:styleId="8266A4CAB3A04C53BF941BFB34F91A77">
    <w:name w:val="8266A4CAB3A04C53BF941BFB34F91A77"/>
    <w:rsid w:val="00A74E36"/>
    <w:pPr>
      <w:spacing w:after="200" w:line="276" w:lineRule="auto"/>
    </w:pPr>
  </w:style>
  <w:style w:type="paragraph" w:customStyle="1" w:styleId="C319CEA2F1534B4A8C613C0494067575">
    <w:name w:val="C319CEA2F1534B4A8C613C0494067575"/>
    <w:rsid w:val="00A74E36"/>
    <w:pPr>
      <w:spacing w:after="200" w:line="276" w:lineRule="auto"/>
    </w:pPr>
  </w:style>
  <w:style w:type="paragraph" w:customStyle="1" w:styleId="90EE377B19D143D99772EF68560EEE94">
    <w:name w:val="90EE377B19D143D99772EF68560EEE94"/>
    <w:rsid w:val="00A74E36"/>
    <w:pPr>
      <w:spacing w:after="200" w:line="276" w:lineRule="auto"/>
    </w:pPr>
  </w:style>
  <w:style w:type="paragraph" w:customStyle="1" w:styleId="584FBF64EFA54294A6DF6BE1503C98FA">
    <w:name w:val="584FBF64EFA54294A6DF6BE1503C98FA"/>
    <w:rsid w:val="00A74E36"/>
    <w:pPr>
      <w:spacing w:after="200" w:line="276" w:lineRule="auto"/>
    </w:pPr>
  </w:style>
  <w:style w:type="paragraph" w:customStyle="1" w:styleId="B2E761EBD69749E2B1A8AD092DDA4CF4">
    <w:name w:val="B2E761EBD69749E2B1A8AD092DDA4CF4"/>
    <w:rsid w:val="00A74E36"/>
    <w:pPr>
      <w:spacing w:after="200" w:line="276" w:lineRule="auto"/>
    </w:pPr>
  </w:style>
  <w:style w:type="paragraph" w:customStyle="1" w:styleId="602D8945F64C42D7BF68A22FF9329B80">
    <w:name w:val="602D8945F64C42D7BF68A22FF9329B80"/>
    <w:rsid w:val="00A74E36"/>
    <w:pPr>
      <w:spacing w:after="200" w:line="276" w:lineRule="auto"/>
    </w:pPr>
  </w:style>
  <w:style w:type="paragraph" w:customStyle="1" w:styleId="7EE8E9285F804B928CDF7DB8F1983FAF">
    <w:name w:val="7EE8E9285F804B928CDF7DB8F1983FAF"/>
    <w:rsid w:val="00A74E36"/>
    <w:pPr>
      <w:spacing w:after="200" w:line="276" w:lineRule="auto"/>
    </w:pPr>
  </w:style>
  <w:style w:type="paragraph" w:customStyle="1" w:styleId="85EEB9C147C944A88B6E88571754D10A">
    <w:name w:val="85EEB9C147C944A88B6E88571754D10A"/>
    <w:rsid w:val="00A74E36"/>
    <w:pPr>
      <w:spacing w:after="200" w:line="276" w:lineRule="auto"/>
    </w:pPr>
  </w:style>
  <w:style w:type="paragraph" w:customStyle="1" w:styleId="E2B7F518F2F64589AF49132E1CB0D4FC">
    <w:name w:val="E2B7F518F2F64589AF49132E1CB0D4FC"/>
    <w:rsid w:val="00A74E36"/>
    <w:pPr>
      <w:spacing w:after="200" w:line="276" w:lineRule="auto"/>
    </w:pPr>
  </w:style>
  <w:style w:type="paragraph" w:customStyle="1" w:styleId="B9DA588690B744158D4E4D2B51374BDA">
    <w:name w:val="B9DA588690B744158D4E4D2B51374BDA"/>
    <w:rsid w:val="00A74E36"/>
    <w:pPr>
      <w:spacing w:after="200" w:line="276" w:lineRule="auto"/>
    </w:pPr>
  </w:style>
  <w:style w:type="paragraph" w:customStyle="1" w:styleId="B5829AC1044442059543BCF879B6A3FC">
    <w:name w:val="B5829AC1044442059543BCF879B6A3FC"/>
    <w:rsid w:val="00A74E36"/>
    <w:pPr>
      <w:spacing w:after="200" w:line="276" w:lineRule="auto"/>
    </w:pPr>
  </w:style>
  <w:style w:type="paragraph" w:customStyle="1" w:styleId="998D5A2B998A4DC19862DB29736E694F">
    <w:name w:val="998D5A2B998A4DC19862DB29736E694F"/>
    <w:rsid w:val="00A74E36"/>
    <w:pPr>
      <w:spacing w:after="200" w:line="276" w:lineRule="auto"/>
    </w:pPr>
  </w:style>
  <w:style w:type="paragraph" w:customStyle="1" w:styleId="03ED1CDE32BA459FB76DD46CD21DB243">
    <w:name w:val="03ED1CDE32BA459FB76DD46CD21DB243"/>
    <w:rsid w:val="00A74E36"/>
    <w:pPr>
      <w:spacing w:after="200" w:line="276" w:lineRule="auto"/>
    </w:pPr>
  </w:style>
  <w:style w:type="paragraph" w:customStyle="1" w:styleId="468E66EEA8814527845C2BA899436116">
    <w:name w:val="468E66EEA8814527845C2BA899436116"/>
    <w:rsid w:val="00A74E36"/>
    <w:pPr>
      <w:spacing w:after="200" w:line="276" w:lineRule="auto"/>
    </w:pPr>
  </w:style>
  <w:style w:type="paragraph" w:customStyle="1" w:styleId="E45A0EC7BF3D4FBFB8943438E5D16351">
    <w:name w:val="E45A0EC7BF3D4FBFB8943438E5D16351"/>
    <w:rsid w:val="00A74E36"/>
    <w:pPr>
      <w:spacing w:after="200" w:line="276" w:lineRule="auto"/>
    </w:pPr>
  </w:style>
  <w:style w:type="paragraph" w:customStyle="1" w:styleId="1591123D38114F61BAF32CD681870F39">
    <w:name w:val="1591123D38114F61BAF32CD681870F39"/>
    <w:rsid w:val="00A74E36"/>
    <w:pPr>
      <w:spacing w:after="200" w:line="276" w:lineRule="auto"/>
    </w:pPr>
  </w:style>
  <w:style w:type="paragraph" w:customStyle="1" w:styleId="ACC91E1A2D164C618FA66F13219CCB09">
    <w:name w:val="ACC91E1A2D164C618FA66F13219CCB09"/>
    <w:rsid w:val="00A74E36"/>
    <w:pPr>
      <w:spacing w:after="200" w:line="276" w:lineRule="auto"/>
    </w:pPr>
  </w:style>
  <w:style w:type="paragraph" w:customStyle="1" w:styleId="09BE75867DB142E49C7E59DF62335434">
    <w:name w:val="09BE75867DB142E49C7E59DF62335434"/>
    <w:rsid w:val="00A74E36"/>
    <w:pPr>
      <w:spacing w:after="200" w:line="276" w:lineRule="auto"/>
    </w:pPr>
  </w:style>
  <w:style w:type="paragraph" w:customStyle="1" w:styleId="6FD8DCBAB5844922B31149ACDA822126">
    <w:name w:val="6FD8DCBAB5844922B31149ACDA822126"/>
    <w:rsid w:val="00A74E36"/>
    <w:pPr>
      <w:spacing w:after="200" w:line="276" w:lineRule="auto"/>
    </w:pPr>
  </w:style>
  <w:style w:type="paragraph" w:customStyle="1" w:styleId="7ADA3F14BDAD4A29868DF56B24425348">
    <w:name w:val="7ADA3F14BDAD4A29868DF56B24425348"/>
    <w:rsid w:val="00A74E36"/>
    <w:pPr>
      <w:spacing w:after="200" w:line="276" w:lineRule="auto"/>
    </w:pPr>
  </w:style>
  <w:style w:type="paragraph" w:customStyle="1" w:styleId="F50F888E20DF422FAE8CFE2677E805251">
    <w:name w:val="F50F888E20DF422FAE8CFE2677E805251"/>
    <w:rsid w:val="00F10C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B59DBC6C2054860B598715BEC67CBAA1">
    <w:name w:val="3B59DBC6C2054860B598715BEC67CBAA1"/>
    <w:rsid w:val="00F10C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70F064F18094BD997AE03E364C285911">
    <w:name w:val="C70F064F18094BD997AE03E364C285911"/>
    <w:rsid w:val="00F10C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266A4CAB3A04C53BF941BFB34F91A771">
    <w:name w:val="8266A4CAB3A04C53BF941BFB34F91A771"/>
    <w:rsid w:val="00F10C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319CEA2F1534B4A8C613C04940675751">
    <w:name w:val="C319CEA2F1534B4A8C613C04940675751"/>
    <w:rsid w:val="00F10C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0EE377B19D143D99772EF68560EEE941">
    <w:name w:val="90EE377B19D143D99772EF68560EEE941"/>
    <w:rsid w:val="00F10C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84FBF64EFA54294A6DF6BE1503C98FA1">
    <w:name w:val="584FBF64EFA54294A6DF6BE1503C98FA1"/>
    <w:rsid w:val="00F10C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2E761EBD69749E2B1A8AD092DDA4CF41">
    <w:name w:val="B2E761EBD69749E2B1A8AD092DDA4CF41"/>
    <w:rsid w:val="00F10C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02D8945F64C42D7BF68A22FF9329B801">
    <w:name w:val="602D8945F64C42D7BF68A22FF9329B801"/>
    <w:rsid w:val="00F10C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EE8E9285F804B928CDF7DB8F1983FAF1">
    <w:name w:val="7EE8E9285F804B928CDF7DB8F1983FAF1"/>
    <w:rsid w:val="00F10C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5EEB9C147C944A88B6E88571754D10A1">
    <w:name w:val="85EEB9C147C944A88B6E88571754D10A1"/>
    <w:rsid w:val="00F10C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2B7F518F2F64589AF49132E1CB0D4FC1">
    <w:name w:val="E2B7F518F2F64589AF49132E1CB0D4FC1"/>
    <w:rsid w:val="00F10C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9DA588690B744158D4E4D2B51374BDA1">
    <w:name w:val="B9DA588690B744158D4E4D2B51374BDA1"/>
    <w:rsid w:val="00F10C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5829AC1044442059543BCF879B6A3FC1">
    <w:name w:val="B5829AC1044442059543BCF879B6A3FC1"/>
    <w:rsid w:val="00F10C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98D5A2B998A4DC19862DB29736E694F1">
    <w:name w:val="998D5A2B998A4DC19862DB29736E694F1"/>
    <w:rsid w:val="00F10C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3ED1CDE32BA459FB76DD46CD21DB2431">
    <w:name w:val="03ED1CDE32BA459FB76DD46CD21DB2431"/>
    <w:rsid w:val="00F10C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68E66EEA8814527845C2BA8994361161">
    <w:name w:val="468E66EEA8814527845C2BA8994361161"/>
    <w:rsid w:val="00F10C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45A0EC7BF3D4FBFB8943438E5D163511">
    <w:name w:val="E45A0EC7BF3D4FBFB8943438E5D163511"/>
    <w:rsid w:val="00F10C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591123D38114F61BAF32CD681870F391">
    <w:name w:val="1591123D38114F61BAF32CD681870F391"/>
    <w:rsid w:val="00F10C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C91E1A2D164C618FA66F13219CCB091">
    <w:name w:val="ACC91E1A2D164C618FA66F13219CCB091"/>
    <w:rsid w:val="00F10C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Placeholder-1854013440">
    <w:name w:val="DefaultPlaceholder_-1854013440"/>
    <w:rsid w:val="00F10C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FD8DCBAB5844922B31149ACDA8221261">
    <w:name w:val="6FD8DCBAB5844922B31149ACDA8221261"/>
    <w:rsid w:val="00F10C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ADA3F14BDAD4A29868DF56B244253481">
    <w:name w:val="7ADA3F14BDAD4A29868DF56B244253481"/>
    <w:rsid w:val="00F10C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73EA9207E98477B86E8BA749DC0CF291">
    <w:name w:val="A73EA9207E98477B86E8BA749DC0CF291"/>
    <w:rsid w:val="00F10C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04D68D09FA2408F999C70280DB658361">
    <w:name w:val="504D68D09FA2408F999C70280DB658361"/>
    <w:rsid w:val="00F10C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1EC31F5D3F644DD8A1A42D7322A25A31">
    <w:name w:val="D1EC31F5D3F644DD8A1A42D7322A25A31"/>
    <w:rsid w:val="00F10C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59CB7D38C1E402A9669FAF24501DC731">
    <w:name w:val="459CB7D38C1E402A9669FAF24501DC731"/>
    <w:rsid w:val="00F10C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A8DD5FA9BB140C6A6A6CFBFEB9CD6181">
    <w:name w:val="5A8DD5FA9BB140C6A6A6CFBFEB9CD6181"/>
    <w:rsid w:val="00F10C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62047E1C9A545EA941901702C069AA21">
    <w:name w:val="D62047E1C9A545EA941901702C069AA21"/>
    <w:rsid w:val="00F10C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6ACFD8AB1DB4B5CB8C53FB2BCAF42AE1">
    <w:name w:val="96ACFD8AB1DB4B5CB8C53FB2BCAF42AE1"/>
    <w:rsid w:val="00F10C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4020744CC9E405CB12E079F195E4B7C1">
    <w:name w:val="F4020744CC9E405CB12E079F195E4B7C1"/>
    <w:rsid w:val="00F10C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F436B22D0B840F0B8FBB0FBEF17DAA51">
    <w:name w:val="4F436B22D0B840F0B8FBB0FBEF17DAA51"/>
    <w:rsid w:val="00F10C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F4DCAD677074FDEA3F3900DE255B539">
    <w:name w:val="3F4DCAD677074FDEA3F3900DE255B539"/>
    <w:rsid w:val="00156D49"/>
    <w:pPr>
      <w:spacing w:after="200" w:line="276" w:lineRule="auto"/>
    </w:pPr>
  </w:style>
  <w:style w:type="paragraph" w:customStyle="1" w:styleId="EE76FD13955043D186897A9244E7573B">
    <w:name w:val="EE76FD13955043D186897A9244E7573B"/>
    <w:rsid w:val="00CB32A5"/>
    <w:pPr>
      <w:spacing w:after="200" w:line="276" w:lineRule="auto"/>
    </w:pPr>
  </w:style>
  <w:style w:type="paragraph" w:customStyle="1" w:styleId="E4741ED021C04A84AE7289C169592C26">
    <w:name w:val="E4741ED021C04A84AE7289C169592C26"/>
    <w:rsid w:val="00CB32A5"/>
    <w:pPr>
      <w:spacing w:after="200" w:line="276" w:lineRule="auto"/>
    </w:pPr>
  </w:style>
  <w:style w:type="paragraph" w:customStyle="1" w:styleId="43DBB8C9127349FB8E689C6081CC9651">
    <w:name w:val="43DBB8C9127349FB8E689C6081CC9651"/>
    <w:rsid w:val="00CB32A5"/>
    <w:pPr>
      <w:spacing w:after="200" w:line="276" w:lineRule="auto"/>
    </w:pPr>
  </w:style>
  <w:style w:type="paragraph" w:customStyle="1" w:styleId="97D94FDFE2534D18BC81BAFCE09DD4B0">
    <w:name w:val="97D94FDFE2534D18BC81BAFCE09DD4B0"/>
    <w:rsid w:val="00CB32A5"/>
    <w:pPr>
      <w:spacing w:after="200" w:line="276" w:lineRule="auto"/>
    </w:pPr>
  </w:style>
  <w:style w:type="paragraph" w:customStyle="1" w:styleId="29F9FC95ACAA426B93E74D184E880278">
    <w:name w:val="29F9FC95ACAA426B93E74D184E880278"/>
    <w:rsid w:val="00CB32A5"/>
    <w:pPr>
      <w:spacing w:after="200" w:line="276" w:lineRule="auto"/>
    </w:pPr>
  </w:style>
  <w:style w:type="paragraph" w:customStyle="1" w:styleId="16C43475E2204A8F9B138A1013D9C3C7">
    <w:name w:val="16C43475E2204A8F9B138A1013D9C3C7"/>
    <w:rsid w:val="00CB32A5"/>
    <w:pPr>
      <w:spacing w:after="200" w:line="276" w:lineRule="auto"/>
    </w:pPr>
  </w:style>
  <w:style w:type="paragraph" w:customStyle="1" w:styleId="DDEC7962506A43389314D154565F9B16">
    <w:name w:val="DDEC7962506A43389314D154565F9B16"/>
    <w:rsid w:val="00CB32A5"/>
    <w:pPr>
      <w:spacing w:after="200" w:line="276" w:lineRule="auto"/>
    </w:pPr>
  </w:style>
  <w:style w:type="paragraph" w:customStyle="1" w:styleId="96454E7A26C041B88E444136B5591A23">
    <w:name w:val="96454E7A26C041B88E444136B5591A23"/>
    <w:rsid w:val="00CB32A5"/>
    <w:pPr>
      <w:spacing w:after="200" w:line="276" w:lineRule="auto"/>
    </w:pPr>
  </w:style>
  <w:style w:type="paragraph" w:customStyle="1" w:styleId="4493130566CC4A169C102F455EABDD1C">
    <w:name w:val="4493130566CC4A169C102F455EABDD1C"/>
    <w:rsid w:val="00CB32A5"/>
    <w:pPr>
      <w:spacing w:after="200" w:line="276" w:lineRule="auto"/>
    </w:pPr>
  </w:style>
  <w:style w:type="paragraph" w:customStyle="1" w:styleId="F02BD3445DA0471991FF42E8B2C05902">
    <w:name w:val="F02BD3445DA0471991FF42E8B2C05902"/>
    <w:rsid w:val="00613BED"/>
    <w:pPr>
      <w:spacing w:after="200" w:line="276" w:lineRule="auto"/>
    </w:pPr>
  </w:style>
  <w:style w:type="paragraph" w:customStyle="1" w:styleId="7669DA1D09EA444AAE2552783CC4B7C8">
    <w:name w:val="7669DA1D09EA444AAE2552783CC4B7C8"/>
    <w:rsid w:val="00613BED"/>
    <w:pPr>
      <w:spacing w:after="200" w:line="276" w:lineRule="auto"/>
    </w:pPr>
  </w:style>
  <w:style w:type="paragraph" w:customStyle="1" w:styleId="8DA2FB80D893417B8EA740718C26E6CB">
    <w:name w:val="8DA2FB80D893417B8EA740718C26E6CB"/>
    <w:rsid w:val="00613BED"/>
    <w:pPr>
      <w:spacing w:after="200" w:line="276" w:lineRule="auto"/>
    </w:pPr>
  </w:style>
  <w:style w:type="paragraph" w:customStyle="1" w:styleId="87A3577E7A734B68A150E992BCBBACFD">
    <w:name w:val="87A3577E7A734B68A150E992BCBBACFD"/>
    <w:rsid w:val="00613BED"/>
    <w:pPr>
      <w:spacing w:after="200" w:line="276" w:lineRule="auto"/>
    </w:pPr>
  </w:style>
  <w:style w:type="paragraph" w:customStyle="1" w:styleId="0F395520A48F4402BB8F9B4CD41530C2">
    <w:name w:val="0F395520A48F4402BB8F9B4CD41530C2"/>
    <w:rsid w:val="00613BED"/>
    <w:pPr>
      <w:spacing w:after="200" w:line="276" w:lineRule="auto"/>
    </w:pPr>
  </w:style>
  <w:style w:type="paragraph" w:customStyle="1" w:styleId="94F2CC15537140FD88DEE4AE52FB90ED">
    <w:name w:val="94F2CC15537140FD88DEE4AE52FB90ED"/>
    <w:rsid w:val="00613BED"/>
    <w:pPr>
      <w:spacing w:after="200" w:line="276" w:lineRule="auto"/>
    </w:pPr>
  </w:style>
  <w:style w:type="paragraph" w:customStyle="1" w:styleId="38120A0E7B664321B8B252D5BB1208FC">
    <w:name w:val="38120A0E7B664321B8B252D5BB1208FC"/>
    <w:rsid w:val="00613BED"/>
    <w:pPr>
      <w:spacing w:after="200" w:line="276" w:lineRule="auto"/>
    </w:pPr>
  </w:style>
  <w:style w:type="paragraph" w:customStyle="1" w:styleId="367D48790E7B4671809D868944A804E8">
    <w:name w:val="367D48790E7B4671809D868944A804E8"/>
    <w:rsid w:val="00613BED"/>
    <w:pPr>
      <w:spacing w:after="200" w:line="276" w:lineRule="auto"/>
    </w:pPr>
  </w:style>
  <w:style w:type="paragraph" w:customStyle="1" w:styleId="D5B50B6CD07B410DBC045AFC720E3570">
    <w:name w:val="D5B50B6CD07B410DBC045AFC720E3570"/>
    <w:rsid w:val="00613BED"/>
    <w:pPr>
      <w:spacing w:after="200" w:line="276" w:lineRule="auto"/>
    </w:pPr>
  </w:style>
  <w:style w:type="paragraph" w:customStyle="1" w:styleId="8EC91258E50C431AB90A70FFF80E6C7F">
    <w:name w:val="8EC91258E50C431AB90A70FFF80E6C7F"/>
    <w:rsid w:val="00613BED"/>
    <w:pPr>
      <w:spacing w:after="200" w:line="276" w:lineRule="auto"/>
    </w:pPr>
  </w:style>
  <w:style w:type="paragraph" w:customStyle="1" w:styleId="46AE8D2CE82A41DAAB3E91671591EBC7">
    <w:name w:val="46AE8D2CE82A41DAAB3E91671591EBC7"/>
    <w:rsid w:val="00613BED"/>
    <w:pPr>
      <w:spacing w:after="200" w:line="276" w:lineRule="auto"/>
    </w:pPr>
  </w:style>
  <w:style w:type="paragraph" w:customStyle="1" w:styleId="D5E62143154F45DEAE923597DFA93253">
    <w:name w:val="D5E62143154F45DEAE923597DFA93253"/>
    <w:rsid w:val="00613BED"/>
    <w:pPr>
      <w:spacing w:after="200" w:line="276" w:lineRule="auto"/>
    </w:pPr>
  </w:style>
  <w:style w:type="paragraph" w:customStyle="1" w:styleId="A98864BFE3F546DB862C30CFE7AEB265">
    <w:name w:val="A98864BFE3F546DB862C30CFE7AEB265"/>
    <w:rsid w:val="00613BED"/>
    <w:pPr>
      <w:spacing w:after="200" w:line="276" w:lineRule="auto"/>
    </w:pPr>
  </w:style>
  <w:style w:type="paragraph" w:customStyle="1" w:styleId="07716C02CC76487787413E939293DC96">
    <w:name w:val="07716C02CC76487787413E939293DC96"/>
    <w:rsid w:val="00613BED"/>
    <w:pPr>
      <w:spacing w:after="200" w:line="276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demande xmlns="http://subveco.project" xmlns:xsi="http://www.w3.org/2001/XMLSchema-instance">
  <numerodemande/>
  <datedemande/>
  <demandeur>
    <titre/>
    <telephone/>
    <mail/>
    <nom/>
    <prenom/>
    <raisonsocial xml:space="preserve"> </raisonsocial>
    <adresse/>
    <codepostal/>
    <vile/>
    <pays/>
  </demandeur>
  <vehicule>
    <immat xml:space="preserve"> </immat>
    <marque xml:space="preserve"> </marque>
    <genre xml:space="preserve"> </genre>
    <datecirculation xml:space="preserve"> </datecirculation>
    <etatvehicule xml:space="preserve"> </etatvehicule>
    <nombrekilometre xml:space="preserve"> </nombrekilometre>
    <datefacture xml:space="preserve"> </datefacture>
  </vehicule>
  <montantsubvention>
    <typevehicule xml:space="preserve"> </typevehicule>
    <emmission xml:space="preserve"> </emmission>
    <primetaxi xml:space="preserve"> </primetaxi>
    <montantForfaitaire xml:space="preserve"> </montantForfaitaire>
  </montantsubvention>
  <commentCGD xml:space="preserve"> </commentCGD>
  <calculaide>
    <prixbasvehicule xml:space="preserve"> </prixbasvehicule>
    <remise xml:space="preserve"> </remise>
    <locationbatterie xml:space="preserve"> </locationbatterie>
    <tva xml:space="preserve"> </tva>
    <prixtotal xml:space="preserve"> </prixtotal>
    <applicationpourcentage xml:space="preserve"> </applicationpourcentage>
    <primeSimule xml:space="preserve"> </primeSimule>
  </calculaide>
  <avisdirection>
    <montant/>
    <exercice/>
    <article/>
    <fed/>
    <nordre/>
  </avisdirection>
</demand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70F500-ED64-409E-84A5-8766C5230762}">
  <ds:schemaRefs>
    <ds:schemaRef ds:uri="http://subveco.project"/>
  </ds:schemaRefs>
</ds:datastoreItem>
</file>

<file path=customXml/itemProps2.xml><?xml version="1.0" encoding="utf-8"?>
<ds:datastoreItem xmlns:ds="http://schemas.openxmlformats.org/officeDocument/2006/customXml" ds:itemID="{10E20325-9AE7-49A6-9E2D-D52920A643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entête particulier 2014.dot</Template>
  <TotalTime>818</TotalTime>
  <Pages>1</Pages>
  <Words>194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Monaco, le</vt:lpstr>
    </vt:vector>
  </TitlesOfParts>
  <Company>Gouvernement de Monaco</Company>
  <LinksUpToDate>false</LinksUpToDate>
  <CharactersWithSpaces>1259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Monaco, le</dc:title>
  <dc:creator>Service Informatique</dc:creator>
  <cp:lastModifiedBy>Utilisateur Windows</cp:lastModifiedBy>
  <cp:revision>145</cp:revision>
  <cp:lastPrinted>2019-03-12T09:31:00Z</cp:lastPrinted>
  <dcterms:created xsi:type="dcterms:W3CDTF">2019-03-12T08:31:00Z</dcterms:created>
  <dcterms:modified xsi:type="dcterms:W3CDTF">2019-07-12T07:53:00Z</dcterms:modified>
</cp:coreProperties>
</file>