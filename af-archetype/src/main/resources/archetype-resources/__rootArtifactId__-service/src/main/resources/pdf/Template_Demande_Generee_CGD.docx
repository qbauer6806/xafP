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9D6" w:rsidRDefault="002B19D6" w:rsidP="00F2081C">
      <w:pPr>
        <w:widowControl w:val="0"/>
        <w:autoSpaceDE w:val="0"/>
        <w:autoSpaceDN w:val="0"/>
        <w:adjustRightInd w:val="0"/>
        <w:ind w:left="-993" w:right="-108"/>
      </w:pPr>
    </w:p>
    <w:p w:rsidR="002B19D6" w:rsidRPr="00F90C09" w:rsidRDefault="002B19D6">
      <w:pPr>
        <w:widowControl w:val="0"/>
        <w:autoSpaceDE w:val="0"/>
        <w:autoSpaceDN w:val="0"/>
        <w:adjustRightInd w:val="0"/>
        <w:ind w:left="-993" w:right="-710"/>
        <w:rPr>
          <w:rFonts w:asciiTheme="majorHAnsi" w:hAnsiTheme="majorHAnsi"/>
          <w:sz w:val="22"/>
          <w:szCs w:val="22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3"/>
      </w:tblGrid>
      <w:tr w:rsidR="00B4581C" w:rsidTr="00C01503">
        <w:tc>
          <w:tcPr>
            <w:tcW w:w="11273" w:type="dxa"/>
          </w:tcPr>
          <w:tbl>
            <w:tblPr>
              <w:tblStyle w:val="Grilledutableau"/>
              <w:tblW w:w="11042" w:type="dxa"/>
              <w:tblBorders>
                <w:top w:val="single" w:sz="12" w:space="0" w:color="C00000"/>
                <w:left w:val="single" w:sz="12" w:space="0" w:color="C00000"/>
                <w:bottom w:val="single" w:sz="12" w:space="0" w:color="C00000"/>
                <w:right w:val="single" w:sz="12" w:space="0" w:color="C00000"/>
                <w:insideH w:val="none" w:sz="0" w:space="0" w:color="auto"/>
                <w:insideV w:val="none" w:sz="0" w:space="0" w:color="auto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1042"/>
            </w:tblGrid>
            <w:tr w:rsidR="00B4581C" w:rsidTr="00B93120">
              <w:tc>
                <w:tcPr>
                  <w:tcW w:w="11042" w:type="dxa"/>
                  <w:shd w:val="clear" w:color="auto" w:fill="D9D9D9" w:themeFill="background1" w:themeFillShade="D9"/>
                </w:tcPr>
                <w:p w:rsidR="00B4581C" w:rsidRPr="005D4EE2" w:rsidRDefault="00B4581C" w:rsidP="00450532">
                  <w:pPr>
                    <w:jc w:val="center"/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</w:pP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d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 xml:space="preserve">emande </w:t>
                  </w: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d’aide de l’état pour un v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éhicule</w:t>
                  </w:r>
                </w:p>
                <w:p w:rsidR="00B4581C" w:rsidRDefault="00B4581C" w:rsidP="00450532">
                  <w:pPr>
                    <w:jc w:val="center"/>
                    <w:rPr>
                      <w:rFonts w:asciiTheme="majorHAnsi" w:hAnsiTheme="majorHAnsi"/>
                      <w:sz w:val="16"/>
                      <w:szCs w:val="16"/>
                    </w:rPr>
                  </w:pP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é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 xml:space="preserve">lectrique ou </w:t>
                  </w: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h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 xml:space="preserve">ybride </w:t>
                  </w: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é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 xml:space="preserve">lectrique essence avec des </w:t>
                  </w:r>
                  <w:r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>é</w:t>
                  </w:r>
                  <w:r w:rsidRPr="005D4EE2">
                    <w:rPr>
                      <w:rFonts w:ascii="Garamond" w:hAnsi="Garamond"/>
                      <w:smallCaps/>
                      <w:color w:val="000000" w:themeColor="text1"/>
                      <w:sz w:val="26"/>
                      <w:szCs w:val="26"/>
                    </w:rPr>
                    <w:t xml:space="preserve">missions ≤ 110  </w:t>
                  </w:r>
                  <w:r w:rsidRPr="008444D8">
                    <w:rPr>
                      <w:rFonts w:ascii="Garamond" w:hAnsi="Garamond"/>
                      <w:color w:val="000000" w:themeColor="text1"/>
                      <w:szCs w:val="26"/>
                    </w:rPr>
                    <w:t>g/km</w:t>
                  </w:r>
                  <w:r w:rsidRPr="008444D8">
                    <w:rPr>
                      <w:rFonts w:ascii="Garamond" w:hAnsi="Garamond"/>
                      <w:smallCaps/>
                      <w:color w:val="000000" w:themeColor="text1"/>
                      <w:szCs w:val="26"/>
                    </w:rPr>
                    <w:t xml:space="preserve"> </w:t>
                  </w:r>
                  <w:r w:rsidRPr="008444D8">
                    <w:rPr>
                      <w:rFonts w:ascii="Garamond" w:hAnsi="Garamond"/>
                      <w:color w:val="000000" w:themeColor="text1"/>
                      <w:szCs w:val="26"/>
                    </w:rPr>
                    <w:t>de</w:t>
                  </w:r>
                  <w:r w:rsidRPr="008444D8">
                    <w:rPr>
                      <w:rFonts w:ascii="Garamond" w:hAnsi="Garamond"/>
                      <w:smallCaps/>
                      <w:color w:val="000000" w:themeColor="text1"/>
                      <w:szCs w:val="26"/>
                    </w:rPr>
                    <w:t xml:space="preserve"> CO</w:t>
                  </w:r>
                  <w:r w:rsidRPr="008444D8">
                    <w:rPr>
                      <w:rFonts w:ascii="Garamond" w:hAnsi="Garamond"/>
                      <w:color w:val="000000" w:themeColor="text1"/>
                      <w:sz w:val="28"/>
                      <w:szCs w:val="32"/>
                      <w:vertAlign w:val="subscript"/>
                    </w:rPr>
                    <w:t>²</w:t>
                  </w:r>
                </w:p>
              </w:tc>
            </w:tr>
          </w:tbl>
          <w:p w:rsidR="00B4581C" w:rsidRDefault="00B4581C" w:rsidP="0047185C">
            <w:pPr>
              <w:tabs>
                <w:tab w:val="left" w:pos="6420"/>
              </w:tabs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93120" w:rsidTr="00C01503">
        <w:tc>
          <w:tcPr>
            <w:tcW w:w="11273" w:type="dxa"/>
          </w:tcPr>
          <w:tbl>
            <w:tblPr>
              <w:tblStyle w:val="Grilledutableau"/>
              <w:tblW w:w="0" w:type="auto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single" w:sz="12" w:space="0" w:color="A6A6A6" w:themeColor="background1" w:themeShade="A6"/>
                <w:insideV w:val="single" w:sz="12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11027"/>
            </w:tblGrid>
            <w:tr w:rsidR="00B93120" w:rsidTr="00B93120">
              <w:tc>
                <w:tcPr>
                  <w:tcW w:w="11042" w:type="dxa"/>
                </w:tcPr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800D18">
                    <w:rPr>
                      <w:rFonts w:ascii="Garamond" w:hAnsi="Garamond"/>
                      <w:color w:val="000000" w:themeColor="text1"/>
                    </w:rPr>
                    <w:t>№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demande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364745026"/>
                      <w:placeholder>
                        <w:docPart w:val="F50F888E20DF422FAE8CFE2677E80525"/>
                      </w:placeholder>
                      <w:showingPlcHdr/>
                      <w:dataBinding w:prefixMappings="xmlns:ns0='http://subveco.project' xmlns:ns1='http://www.w3.org/2001/XMLSchema-instance' " w:xpath="/ns0:demande[1]/ns0:numerodemand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tabs>
                      <w:tab w:val="left" w:pos="6420"/>
                    </w:tabs>
                    <w:rPr>
                      <w:rFonts w:asciiTheme="majorHAnsi" w:hAnsiTheme="majorHAnsi"/>
                      <w:sz w:val="16"/>
                      <w:szCs w:val="16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Date de la demande 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2038468146"/>
                      <w:placeholder>
                        <w:docPart w:val="3B59DBC6C2054860B598715BEC67CBAA"/>
                      </w:placeholder>
                      <w:showingPlcHdr/>
                      <w:dataBinding w:prefixMappings="xmlns:ns0='http://subveco.project' xmlns:ns1='http://www.w3.org/2001/XMLSchema-instance' " w:xpath="/ns0:demande[1]/ns0:datedemand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</w:tbl>
          <w:p w:rsidR="00B93120" w:rsidRPr="00800D18" w:rsidRDefault="00B93120" w:rsidP="00B4581C">
            <w:pPr>
              <w:rPr>
                <w:rFonts w:ascii="Garamond" w:hAnsi="Garamond"/>
                <w:color w:val="000000" w:themeColor="text1"/>
              </w:rPr>
            </w:pPr>
          </w:p>
        </w:tc>
      </w:tr>
      <w:tr w:rsidR="00B4581C" w:rsidTr="00C01503">
        <w:tc>
          <w:tcPr>
            <w:tcW w:w="11273" w:type="dxa"/>
          </w:tcPr>
          <w:tbl>
            <w:tblPr>
              <w:tblStyle w:val="Grilledutableau"/>
              <w:tblW w:w="0" w:type="auto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7"/>
            </w:tblGrid>
            <w:tr w:rsidR="00B93120" w:rsidTr="00B93120">
              <w:tc>
                <w:tcPr>
                  <w:tcW w:w="11042" w:type="dxa"/>
                  <w:shd w:val="clear" w:color="auto" w:fill="F2F2F2" w:themeFill="background1" w:themeFillShade="F2"/>
                </w:tcPr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Titre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264704256"/>
                      <w:placeholder>
                        <w:docPart w:val="C70F064F18094BD997AE03E364C28591"/>
                      </w:placeholder>
                      <w:showingPlcHdr/>
                      <w:dataBinding w:prefixMappings="xmlns:ns0='http://subveco.project' xmlns:ns1='http://www.w3.org/2001/XMLSchema-instance' " w:xpath="/ns0:demande[1]/ns0:demandeur[1]/ns0:titr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Téléphone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980660142"/>
                      <w:placeholder>
                        <w:docPart w:val="8266A4CAB3A04C53BF941BFB34F91A77"/>
                      </w:placeholder>
                      <w:showingPlcHdr/>
                      <w:dataBinding w:prefixMappings="xmlns:ns0='http://subveco.project' xmlns:ns1='http://www.w3.org/2001/XMLSchema-instance' " w:xpath="/ns0:demande[1]/ns0:demandeur[1]/ns0:telephon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Pr="00E9111C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Mail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11679518"/>
                      <w:placeholder>
                        <w:docPart w:val="C319CEA2F1534B4A8C613C0494067575"/>
                      </w:placeholder>
                      <w:showingPlcHdr/>
                      <w:dataBinding w:prefixMappings="xmlns:ns0='http://subveco.project' xmlns:ns1='http://www.w3.org/2001/XMLSchema-instance' " w:xpath="/ns0:demande[1]/ns0:demandeur[1]/ns0:mail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Nom (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de jeune fille pour les dames)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824622371"/>
                      <w:placeholder>
                        <w:docPart w:val="90EE377B19D143D99772EF68560EEE94"/>
                      </w:placeholder>
                      <w:showingPlcHdr/>
                      <w:dataBinding w:prefixMappings="xmlns:ns0='http://subveco.project' xmlns:ns1='http://www.w3.org/2001/XMLSchema-instance' " w:xpath="/ns0:demande[1]/ns0:demandeur[1]/ns0:nom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Pr="00E9111C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Prénom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002161710"/>
                      <w:placeholder>
                        <w:docPart w:val="584FBF64EFA54294A6DF6BE1503C98FA"/>
                      </w:placeholder>
                      <w:showingPlcHdr/>
                      <w:dataBinding w:prefixMappings="xmlns:ns0='http://subveco.project' xmlns:ns1='http://www.w3.org/2001/XMLSchema-instance' " w:xpath="/ns0:demande[1]/ns0:demandeur[1]/ns0:prenom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Pr="00E9111C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Nom d’usage ou raison sociale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844367511"/>
                      <w:placeholder>
                        <w:docPart w:val="B2E761EBD69749E2B1A8AD092DDA4CF4"/>
                      </w:placeholder>
                      <w:showingPlcHdr/>
                      <w:dataBinding w:prefixMappings="xmlns:ns0='http://subveco.project' xmlns:ns1='http://www.w3.org/2001/XMLSchema-instance' " w:xpath="/ns0:demande[1]/ns0:demandeur[1]/ns0:raisonsocial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Adresse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648788935"/>
                      <w:placeholder>
                        <w:docPart w:val="602D8945F64C42D7BF68A22FF9329B80"/>
                      </w:placeholder>
                      <w:showingPlcHdr/>
                      <w:dataBinding w:prefixMappings="xmlns:ns0='http://subveco.project' xmlns:ns1='http://www.w3.org/2001/XMLSchema-instance' " w:xpath="/ns0:demande[1]/ns0:demandeur[1]/ns0:adress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Code postale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870111442"/>
                      <w:placeholder>
                        <w:docPart w:val="7EE8E9285F804B928CDF7DB8F1983FAF"/>
                      </w:placeholder>
                      <w:showingPlcHdr/>
                      <w:dataBinding w:prefixMappings="xmlns:ns0='http://subveco.project' xmlns:ns1='http://www.w3.org/2001/XMLSchema-instance' " w:xpath="/ns0:demande[1]/ns0:demandeur[1]/ns0:codepostal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Ville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566753058"/>
                      <w:placeholder>
                        <w:docPart w:val="85EEB9C147C944A88B6E88571754D10A"/>
                      </w:placeholder>
                      <w:showingPlcHdr/>
                      <w:dataBinding w:prefixMappings="xmlns:ns0='http://subveco.project' xmlns:ns1='http://www.w3.org/2001/XMLSchema-instance' " w:xpath="/ns0:demande[1]/ns0:demandeur[1]/ns0:vil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tabs>
                      <w:tab w:val="left" w:pos="6420"/>
                    </w:tabs>
                    <w:rPr>
                      <w:rFonts w:asciiTheme="majorHAnsi" w:hAnsiTheme="majorHAnsi"/>
                      <w:sz w:val="16"/>
                      <w:szCs w:val="16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Pays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954849072"/>
                      <w:placeholder>
                        <w:docPart w:val="E2B7F518F2F64589AF49132E1CB0D4FC"/>
                      </w:placeholder>
                      <w:showingPlcHdr/>
                      <w:dataBinding w:prefixMappings="xmlns:ns0='http://subveco.project' xmlns:ns1='http://www.w3.org/2001/XMLSchema-instance' " w:xpath="/ns0:demande[1]/ns0:demandeur[1]/ns0:pays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</w:tbl>
          <w:p w:rsidR="00B4581C" w:rsidRDefault="00B4581C" w:rsidP="00B4581C">
            <w:pPr>
              <w:tabs>
                <w:tab w:val="left" w:pos="6420"/>
              </w:tabs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4581C" w:rsidTr="00C01503">
        <w:tc>
          <w:tcPr>
            <w:tcW w:w="11273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1027"/>
            </w:tblGrid>
            <w:tr w:rsidR="00B93120" w:rsidTr="00B93120">
              <w:tc>
                <w:tcPr>
                  <w:tcW w:w="11042" w:type="dxa"/>
                  <w:tcBorders>
                    <w:top w:val="single" w:sz="12" w:space="0" w:color="A6A6A6" w:themeColor="background1" w:themeShade="A6"/>
                    <w:left w:val="single" w:sz="12" w:space="0" w:color="A6A6A6" w:themeColor="background1" w:themeShade="A6"/>
                    <w:bottom w:val="single" w:sz="12" w:space="0" w:color="A6A6A6" w:themeColor="background1" w:themeShade="A6"/>
                    <w:right w:val="single" w:sz="12" w:space="0" w:color="A6A6A6" w:themeColor="background1" w:themeShade="A6"/>
                  </w:tcBorders>
                  <w:shd w:val="clear" w:color="auto" w:fill="FFFFFF" w:themeFill="background1"/>
                </w:tcPr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N°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 </w:t>
                  </w:r>
                  <w:r w:rsidRPr="00E9111C">
                    <w:rPr>
                      <w:rFonts w:ascii="Garamond" w:hAnsi="Garamond"/>
                      <w:color w:val="000000" w:themeColor="text1"/>
                    </w:rPr>
                    <w:t>d’immatriculation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47284369"/>
                      <w:placeholder>
                        <w:docPart w:val="B9DA588690B744158D4E4D2B51374BDA"/>
                      </w:placeholder>
                      <w:showingPlcHdr/>
                      <w:dataBinding w:prefixMappings="xmlns:ns0='http://subveco.project' xmlns:ns1='http://www.w3.org/2001/XMLSchema-instance' " w:xpath="/ns0:demande[1]/ns0:vehicule[1]/ns0:immat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Marque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2057036019"/>
                      <w:placeholder>
                        <w:docPart w:val="B5829AC1044442059543BCF879B6A3FC"/>
                      </w:placeholder>
                      <w:showingPlcHdr/>
                      <w:dataBinding w:prefixMappings="xmlns:ns0='http://subveco.project' xmlns:ns1='http://www.w3.org/2001/XMLSchema-instance' " w:xpath="/ns0:demande[1]/ns0:vehicule[1]/ns0:marqu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Genre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079714653"/>
                      <w:placeholder>
                        <w:docPart w:val="998D5A2B998A4DC19862DB29736E694F"/>
                      </w:placeholder>
                      <w:showingPlcHdr/>
                      <w:dataBinding w:prefixMappings="xmlns:ns0='http://subveco.project' xmlns:ns1='http://www.w3.org/2001/XMLSchema-instance' " w:xpath="/ns0:demande[1]/ns0:vehicule[1]/ns0:genr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Date de 1</w:t>
                  </w:r>
                  <w:r w:rsidRPr="00E9111C">
                    <w:rPr>
                      <w:rFonts w:ascii="Garamond" w:hAnsi="Garamond"/>
                      <w:color w:val="000000" w:themeColor="text1"/>
                      <w:vertAlign w:val="superscript"/>
                    </w:rPr>
                    <w:t>ère</w:t>
                  </w:r>
                  <w:r w:rsidRPr="00E9111C">
                    <w:rPr>
                      <w:rFonts w:ascii="Garamond" w:hAnsi="Garamond"/>
                      <w:color w:val="000000" w:themeColor="text1"/>
                    </w:rPr>
                    <w:t xml:space="preserve"> mise en circulation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321431411"/>
                      <w:placeholder>
                        <w:docPart w:val="03ED1CDE32BA459FB76DD46CD21DB243"/>
                      </w:placeholder>
                      <w:showingPlcHdr/>
                      <w:dataBinding w:prefixMappings="xmlns:ns0='http://subveco.project' xmlns:ns1='http://www.w3.org/2001/XMLSchema-instance' " w:xpath="/ns0:demande[1]/ns0:vehicule[1]/ns0:datecirculation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 xml:space="preserve">Véhicule neuf  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/ d’occasion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604846635"/>
                      <w:placeholder>
                        <w:docPart w:val="468E66EEA8814527845C2BA899436116"/>
                      </w:placeholder>
                      <w:showingPlcHdr/>
                      <w:dataBinding w:prefixMappings="xmlns:ns0='http://subveco.project' xmlns:ns1='http://www.w3.org/2001/XMLSchema-instance' " w:xpath="/ns0:demande[1]/ns0:vehicule[1]/ns0:etatvehicul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Nombre de km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100917354"/>
                      <w:placeholder>
                        <w:docPart w:val="E45A0EC7BF3D4FBFB8943438E5D16351"/>
                      </w:placeholder>
                      <w:showingPlcHdr/>
                      <w:dataBinding w:prefixMappings="xmlns:ns0='http://subveco.project' xmlns:ns1='http://www.w3.org/2001/XMLSchema-instance' " w:xpath="/ns0:demande[1]/ns0:vehicule[1]/ns0:nombrekilometr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tabs>
                      <w:tab w:val="left" w:pos="6420"/>
                    </w:tabs>
                    <w:rPr>
                      <w:rFonts w:asciiTheme="majorHAnsi" w:hAnsiTheme="majorHAnsi"/>
                      <w:sz w:val="16"/>
                      <w:szCs w:val="16"/>
                    </w:rPr>
                  </w:pPr>
                  <w:r w:rsidRPr="00E9111C">
                    <w:rPr>
                      <w:rFonts w:ascii="Garamond" w:hAnsi="Garamond"/>
                      <w:color w:val="000000" w:themeColor="text1"/>
                    </w:rPr>
                    <w:t>Date de la facture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311912678"/>
                      <w:placeholder>
                        <w:docPart w:val="1591123D38114F61BAF32CD681870F39"/>
                      </w:placeholder>
                      <w:showingPlcHdr/>
                      <w:dataBinding w:prefixMappings="xmlns:ns0='http://subveco.project' xmlns:ns1='http://www.w3.org/2001/XMLSchema-instance' " w:xpath="/ns0:demande[1]/ns0:vehicule[1]/ns0:datefacture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</w:tbl>
          <w:p w:rsidR="00B4581C" w:rsidRDefault="00B4581C" w:rsidP="00B4581C">
            <w:pPr>
              <w:tabs>
                <w:tab w:val="left" w:pos="6420"/>
              </w:tabs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4581C" w:rsidTr="00C01503">
        <w:tc>
          <w:tcPr>
            <w:tcW w:w="11273" w:type="dxa"/>
            <w:vAlign w:val="bottom"/>
          </w:tcPr>
          <w:p w:rsidR="00B4581C" w:rsidRDefault="00C01503" w:rsidP="00C01503">
            <w:pPr>
              <w:tabs>
                <w:tab w:val="left" w:pos="6420"/>
              </w:tabs>
              <w:jc w:val="right"/>
              <w:rPr>
                <w:rFonts w:asciiTheme="majorHAnsi" w:hAnsiTheme="majorHAnsi"/>
                <w:sz w:val="16"/>
                <w:szCs w:val="16"/>
              </w:rPr>
            </w:pPr>
            <w:r w:rsidRPr="00C01503">
              <w:rPr>
                <w:rFonts w:ascii="Garamond" w:hAnsi="Garamond"/>
                <w:b/>
                <w:color w:val="000000" w:themeColor="text1"/>
                <w:highlight w:val="lightGray"/>
              </w:rPr>
              <w:t>Montant de la subvention</w:t>
            </w:r>
          </w:p>
        </w:tc>
      </w:tr>
      <w:tr w:rsidR="00B4581C" w:rsidTr="00C01503">
        <w:tc>
          <w:tcPr>
            <w:tcW w:w="11273" w:type="dxa"/>
          </w:tcPr>
          <w:tbl>
            <w:tblPr>
              <w:tblStyle w:val="Grilledutableau"/>
              <w:tblW w:w="0" w:type="auto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none" w:sz="0" w:space="0" w:color="auto"/>
                <w:insideV w:val="none" w:sz="0" w:space="0" w:color="auto"/>
              </w:tblBorders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11027"/>
            </w:tblGrid>
            <w:tr w:rsidR="00B93120" w:rsidTr="00B93120">
              <w:tc>
                <w:tcPr>
                  <w:tcW w:w="11042" w:type="dxa"/>
                  <w:shd w:val="clear" w:color="auto" w:fill="F2F2F2" w:themeFill="background1" w:themeFillShade="F2"/>
                </w:tcPr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Type du véhicule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375231765"/>
                      <w:placeholder>
                        <w:docPart w:val="ACC91E1A2D164C618FA66F13219CCB09"/>
                      </w:placeholder>
                      <w:showingPlcHdr/>
                      <w:dataBinding w:prefixMappings="xmlns:ns0='http://subveco.project' xmlns:ns1='http://www.w3.org/2001/XMLSchema-instance' " w:xpath="/ns0:demande[1]/ns0:montantsubvention[1]/ns0:typevehicule[1]" w:storeItemID="{B270F500-ED64-409E-84A5-8766C5230762}"/>
                      <w:text/>
                    </w:sdtPr>
                    <w:sdtContent>
                      <w:r w:rsidRPr="00253CBB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Taxi et Grande Remise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1298371527"/>
                      <w:placeholder>
                        <w:docPart w:val="09BE75867DB142E49C7E59DF62335434"/>
                      </w:placeholder>
                      <w:showingPlcHdr/>
                      <w:dataBinding w:prefixMappings="xmlns:ns0='http://subveco.project' xmlns:ns1='http://www.w3.org/2001/XMLSchema-instance' " w:xpath="/ns0:demande[1]/ns0:montantsubvention[1]/ns0:taxi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>Emissions de C0</w:t>
                  </w:r>
                  <w:r w:rsidRPr="00E4495E">
                    <w:rPr>
                      <w:rFonts w:ascii="Garamond" w:hAnsi="Garamond"/>
                      <w:color w:val="000000" w:themeColor="text1"/>
                      <w:vertAlign w:val="subscript"/>
                    </w:rPr>
                    <w:t>2</w:t>
                  </w:r>
                  <w:r>
                    <w:rPr>
                      <w:rFonts w:ascii="Garamond" w:hAnsi="Garamond"/>
                      <w:color w:val="000000" w:themeColor="text1"/>
                      <w:vertAlign w:val="subscript"/>
                    </w:rPr>
                    <w:t xml:space="preserve"> 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en g/km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418454900"/>
                      <w:placeholder>
                        <w:docPart w:val="6FD8DCBAB5844922B31149ACDA822126"/>
                      </w:placeholder>
                      <w:showingPlcHdr/>
                      <w:dataBinding w:prefixMappings="xmlns:ns0='http://subveco.project' xmlns:ns1='http://www.w3.org/2001/XMLSchema-instance' " w:xpath="/ns0:demande[1]/ns0:montantsubvention[1]/ns0:emmission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  <w:p w:rsidR="00B93120" w:rsidRDefault="00B93120" w:rsidP="00986094">
                  <w:pPr>
                    <w:tabs>
                      <w:tab w:val="left" w:pos="6420"/>
                    </w:tabs>
                    <w:rPr>
                      <w:rFonts w:asciiTheme="majorHAnsi" w:hAnsiTheme="majorHAnsi"/>
                      <w:sz w:val="16"/>
                      <w:szCs w:val="16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Montant de la subvention :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076786829"/>
                      <w:placeholder>
                        <w:docPart w:val="7ADA3F14BDAD4A29868DF56B24425348"/>
                      </w:placeholder>
                      <w:showingPlcHdr/>
                      <w:dataBinding w:prefixMappings="xmlns:ns0='http://subveco.project' xmlns:ns1='http://www.w3.org/2001/XMLSchema-instance' " w:xpath="/ns0:demande[1]/ns0:montantsubvention[1]/ns0:montant[1]" w:storeItemID="{B270F500-ED64-409E-84A5-8766C5230762}"/>
                      <w:text/>
                    </w:sdtPr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</w:tbl>
          <w:p w:rsidR="00B4581C" w:rsidRDefault="00B4581C" w:rsidP="00B4581C">
            <w:pPr>
              <w:tabs>
                <w:tab w:val="left" w:pos="6420"/>
              </w:tabs>
              <w:jc w:val="right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4581C" w:rsidTr="00C01503">
        <w:tc>
          <w:tcPr>
            <w:tcW w:w="11273" w:type="dxa"/>
            <w:vAlign w:val="bottom"/>
          </w:tcPr>
          <w:p w:rsidR="00B4581C" w:rsidRDefault="00B4581C" w:rsidP="00C01503">
            <w:pPr>
              <w:tabs>
                <w:tab w:val="left" w:pos="6420"/>
              </w:tabs>
              <w:jc w:val="right"/>
              <w:rPr>
                <w:rFonts w:asciiTheme="majorHAnsi" w:hAnsiTheme="majorHAnsi"/>
                <w:sz w:val="16"/>
                <w:szCs w:val="16"/>
              </w:rPr>
            </w:pPr>
            <w:bookmarkStart w:id="0" w:name="_GoBack"/>
            <w:bookmarkEnd w:id="0"/>
            <w:r w:rsidRPr="00C01503">
              <w:rPr>
                <w:rFonts w:ascii="Garamond" w:hAnsi="Garamond"/>
                <w:b/>
                <w:color w:val="000000" w:themeColor="text1"/>
                <w:highlight w:val="lightGray"/>
              </w:rPr>
              <w:t>Calcul de l’aide pour un véhicule aux émissions ≤ 20 g/km de CO²</w:t>
            </w:r>
          </w:p>
        </w:tc>
      </w:tr>
      <w:tr w:rsidR="00B4581C" w:rsidTr="00C01503">
        <w:tc>
          <w:tcPr>
            <w:tcW w:w="11273" w:type="dxa"/>
          </w:tcPr>
          <w:tbl>
            <w:tblPr>
              <w:tblStyle w:val="Grilledutableau"/>
              <w:tblW w:w="11057" w:type="dxa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22"/>
              <w:gridCol w:w="2835"/>
            </w:tblGrid>
            <w:tr w:rsidR="00B4581C" w:rsidTr="00C01503">
              <w:tc>
                <w:tcPr>
                  <w:tcW w:w="8222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247340">
                    <w:rPr>
                      <w:rFonts w:ascii="Garamond" w:hAnsi="Garamond"/>
                      <w:color w:val="000000" w:themeColor="text1"/>
                    </w:rPr>
                    <w:t>Prix de base</w:t>
                  </w:r>
                  <w:r>
                    <w:rPr>
                      <w:rFonts w:ascii="Garamond" w:hAnsi="Garamond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247340">
                    <w:rPr>
                      <w:rFonts w:ascii="Garamond" w:hAnsi="Garamond"/>
                      <w:color w:val="000000" w:themeColor="text1"/>
                    </w:rPr>
                    <w:t>du véhicule, hors option</w:t>
                  </w:r>
                  <w:r>
                    <w:rPr>
                      <w:rFonts w:ascii="Garamond" w:hAnsi="Garamond"/>
                      <w:color w:val="000000" w:themeColor="text1"/>
                    </w:rPr>
                    <w:t xml:space="preserve">(s) ou  somme des échéances </w:t>
                  </w:r>
                  <w:r>
                    <w:rPr>
                      <w:rFonts w:ascii="Garamond" w:hAnsi="Garamond"/>
                      <w:color w:val="000000" w:themeColor="text1"/>
                      <w:sz w:val="20"/>
                      <w:szCs w:val="20"/>
                    </w:rPr>
                    <w:t>(LOA ou  LLD)</w:t>
                  </w:r>
                  <w:r w:rsidRPr="00593ADF">
                    <w:rPr>
                      <w:rFonts w:ascii="Garamond" w:hAnsi="Garamond"/>
                      <w:color w:val="000000" w:themeColor="text1"/>
                      <w:vertAlign w:val="superscript"/>
                    </w:rPr>
                    <w:t xml:space="preserve"> 4</w:t>
                  </w:r>
                </w:p>
              </w:tc>
              <w:sdt>
                <w:sdtPr>
                  <w:rPr>
                    <w:rFonts w:ascii="Garamond" w:hAnsi="Garamond"/>
                    <w:color w:val="000000" w:themeColor="text1"/>
                  </w:rPr>
                  <w:id w:val="707843233"/>
                  <w:placeholder>
                    <w:docPart w:val="A73EA9207E98477B86E8BA749DC0CF29"/>
                  </w:placeholder>
                  <w:showingPlcHdr/>
                  <w:dataBinding w:prefixMappings="xmlns:ns0='http://subveco.project' xmlns:ns1='http://www.w3.org/2001/XMLSchema-instance' " w:xpath="/ns0:demande[1]/ns0:calculaide[1]/ns0:prixbasvehicule[1]" w:storeItemID="{B270F500-ED64-409E-84A5-8766C5230762}"/>
                  <w:text/>
                </w:sdtPr>
                <w:sdtEndPr/>
                <w:sdtContent>
                  <w:tc>
                    <w:tcPr>
                      <w:tcW w:w="2835" w:type="dxa"/>
                    </w:tcPr>
                    <w:p w:rsidR="00B4581C" w:rsidRDefault="00B4581C" w:rsidP="00450532">
                      <w:pPr>
                        <w:rPr>
                          <w:rFonts w:ascii="Garamond" w:hAnsi="Garamond"/>
                          <w:color w:val="000000" w:themeColor="text1"/>
                        </w:rPr>
                      </w:pPr>
                      <w:r w:rsidRPr="002F2B6D">
                        <w:rPr>
                          <w:rStyle w:val="Textedelespacerserv"/>
                        </w:rPr>
                        <w:t>Cliquez ou appuyez ici pour entrer du texte.</w:t>
                      </w:r>
                    </w:p>
                  </w:tc>
                </w:sdtContent>
              </w:sdt>
            </w:tr>
            <w:tr w:rsidR="00B4581C" w:rsidTr="00C01503">
              <w:tc>
                <w:tcPr>
                  <w:tcW w:w="8222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>Remises à déduire</w:t>
                  </w:r>
                </w:p>
              </w:tc>
              <w:tc>
                <w:tcPr>
                  <w:tcW w:w="2835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>-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2137916891"/>
                      <w:placeholder>
                        <w:docPart w:val="504D68D09FA2408F999C70280DB65836"/>
                      </w:placeholder>
                      <w:showingPlcHdr/>
                      <w:dataBinding w:prefixMappings="xmlns:ns0='http://subveco.project' xmlns:ns1='http://www.w3.org/2001/XMLSchema-instance' " w:xpath="/ns0:demande[1]/ns0:calculaide[1]/ns0:remise[1]" w:storeItemID="{B270F500-ED64-409E-84A5-8766C5230762}"/>
                      <w:text/>
                    </w:sdtPr>
                    <w:sdtEndPr/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  <w:tr w:rsidR="00B4581C" w:rsidTr="00C01503">
              <w:tc>
                <w:tcPr>
                  <w:tcW w:w="8222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 w:rsidRPr="00247340">
                    <w:rPr>
                      <w:rFonts w:ascii="Garamond" w:hAnsi="Garamond"/>
                      <w:color w:val="000000" w:themeColor="text1"/>
                    </w:rPr>
                    <w:t>Si location de la batterie, rajout du montant de la valeur assurée de la batterie</w:t>
                  </w:r>
                  <w:r w:rsidRPr="00593ADF">
                    <w:rPr>
                      <w:rFonts w:ascii="Garamond" w:hAnsi="Garamond"/>
                      <w:color w:val="000000" w:themeColor="text1"/>
                      <w:vertAlign w:val="superscript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+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-2137173207"/>
                      <w:placeholder>
                        <w:docPart w:val="D1EC31F5D3F644DD8A1A42D7322A25A3"/>
                      </w:placeholder>
                      <w:showingPlcHdr/>
                      <w:dataBinding w:prefixMappings="xmlns:ns0='http://subveco.project' xmlns:ns1='http://www.w3.org/2001/XMLSchema-instance' " w:xpath="/ns0:demande[1]/ns0:calculaide[1]/ns0:locatiobabtterie[1]" w:storeItemID="{B270F500-ED64-409E-84A5-8766C5230762}"/>
                      <w:text/>
                    </w:sdtPr>
                    <w:sdtEndPr/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  <w:tr w:rsidR="00B4581C" w:rsidTr="00C01503">
              <w:tc>
                <w:tcPr>
                  <w:tcW w:w="8222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>Si prix en Hors Taxe, rajout de la TVA sauf pour les entreprises (voir 2 ci-dessous)</w:t>
                  </w:r>
                </w:p>
              </w:tc>
              <w:tc>
                <w:tcPr>
                  <w:tcW w:w="2835" w:type="dxa"/>
                </w:tcPr>
                <w:p w:rsidR="00B4581C" w:rsidRDefault="00B4581C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r>
                    <w:rPr>
                      <w:rFonts w:ascii="Garamond" w:hAnsi="Garamond"/>
                      <w:color w:val="000000" w:themeColor="text1"/>
                    </w:rPr>
                    <w:t xml:space="preserve">+ </w:t>
                  </w:r>
                  <w:sdt>
                    <w:sdtPr>
                      <w:rPr>
                        <w:rFonts w:ascii="Garamond" w:hAnsi="Garamond"/>
                        <w:color w:val="000000" w:themeColor="text1"/>
                      </w:rPr>
                      <w:id w:val="1905265948"/>
                      <w:placeholder>
                        <w:docPart w:val="459CB7D38C1E402A9669FAF24501DC73"/>
                      </w:placeholder>
                      <w:showingPlcHdr/>
                      <w:dataBinding w:prefixMappings="xmlns:ns0='http://subveco.project' xmlns:ns1='http://www.w3.org/2001/XMLSchema-instance' " w:xpath="/ns0:demande[1]/ns0:calculaide[1]/ns0:tva[1]" w:storeItemID="{B270F500-ED64-409E-84A5-8766C5230762}"/>
                      <w:text/>
                    </w:sdtPr>
                    <w:sdtEndPr/>
                    <w:sdtContent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</w:p>
              </w:tc>
            </w:tr>
          </w:tbl>
          <w:p w:rsidR="00B4581C" w:rsidRDefault="00B4581C" w:rsidP="0047185C">
            <w:pPr>
              <w:tabs>
                <w:tab w:val="left" w:pos="6420"/>
              </w:tabs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B4581C" w:rsidTr="00C01503">
        <w:tc>
          <w:tcPr>
            <w:tcW w:w="11273" w:type="dxa"/>
          </w:tcPr>
          <w:p w:rsidR="00B4581C" w:rsidRPr="00C01503" w:rsidRDefault="00B4581C" w:rsidP="00B4581C">
            <w:pPr>
              <w:tabs>
                <w:tab w:val="left" w:pos="6420"/>
              </w:tabs>
              <w:jc w:val="right"/>
              <w:rPr>
                <w:rFonts w:ascii="Garamond" w:hAnsi="Garamond"/>
                <w:b/>
                <w:color w:val="000000" w:themeColor="text1"/>
                <w:highlight w:val="lightGray"/>
              </w:rPr>
            </w:pPr>
            <w:r w:rsidRPr="00C01503">
              <w:rPr>
                <w:rFonts w:ascii="Garamond" w:hAnsi="Garamond"/>
                <w:b/>
                <w:color w:val="000000" w:themeColor="text1"/>
                <w:highlight w:val="lightGray"/>
              </w:rPr>
              <w:t>Avis de la Direction de l’Environnement</w:t>
            </w:r>
          </w:p>
        </w:tc>
      </w:tr>
      <w:tr w:rsidR="00B4581C" w:rsidTr="00C01503">
        <w:tc>
          <w:tcPr>
            <w:tcW w:w="11273" w:type="dxa"/>
          </w:tcPr>
          <w:tbl>
            <w:tblPr>
              <w:tblStyle w:val="Grilledutableau"/>
              <w:tblW w:w="0" w:type="auto"/>
              <w:jc w:val="center"/>
              <w:tblBorders>
                <w:top w:val="single" w:sz="12" w:space="0" w:color="A6A6A6" w:themeColor="background1" w:themeShade="A6"/>
                <w:left w:val="single" w:sz="12" w:space="0" w:color="A6A6A6" w:themeColor="background1" w:themeShade="A6"/>
                <w:bottom w:val="single" w:sz="12" w:space="0" w:color="A6A6A6" w:themeColor="background1" w:themeShade="A6"/>
                <w:right w:val="single" w:sz="12" w:space="0" w:color="A6A6A6" w:themeColor="background1" w:themeShade="A6"/>
                <w:insideH w:val="single" w:sz="12" w:space="0" w:color="A6A6A6" w:themeColor="background1" w:themeShade="A6"/>
                <w:insideV w:val="single" w:sz="12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2396"/>
              <w:gridCol w:w="2081"/>
              <w:gridCol w:w="2081"/>
              <w:gridCol w:w="2082"/>
              <w:gridCol w:w="2387"/>
            </w:tblGrid>
            <w:tr w:rsidR="00B4581C" w:rsidTr="00C01503">
              <w:trPr>
                <w:jc w:val="center"/>
              </w:trPr>
              <w:tc>
                <w:tcPr>
                  <w:tcW w:w="2399" w:type="dxa"/>
                </w:tcPr>
                <w:p w:rsidR="00B4581C" w:rsidRPr="003219C5" w:rsidRDefault="00B4581C" w:rsidP="00450532">
                  <w:pPr>
                    <w:jc w:val="center"/>
                    <w:rPr>
                      <w:rFonts w:ascii="Garamond" w:hAnsi="Garamond"/>
                      <w:b/>
                      <w:color w:val="000000" w:themeColor="text1"/>
                    </w:rPr>
                  </w:pPr>
                  <w:r w:rsidRPr="003219C5">
                    <w:rPr>
                      <w:rFonts w:ascii="Garamond" w:hAnsi="Garamond"/>
                      <w:b/>
                      <w:color w:val="000000" w:themeColor="text1"/>
                    </w:rPr>
                    <w:t>Montant</w:t>
                  </w:r>
                </w:p>
              </w:tc>
              <w:tc>
                <w:tcPr>
                  <w:tcW w:w="2082" w:type="dxa"/>
                </w:tcPr>
                <w:p w:rsidR="00B4581C" w:rsidRPr="003219C5" w:rsidRDefault="00B4581C" w:rsidP="00450532">
                  <w:pPr>
                    <w:jc w:val="center"/>
                    <w:rPr>
                      <w:rFonts w:ascii="Garamond" w:hAnsi="Garamond"/>
                      <w:b/>
                      <w:color w:val="000000" w:themeColor="text1"/>
                    </w:rPr>
                  </w:pPr>
                  <w:r w:rsidRPr="003219C5">
                    <w:rPr>
                      <w:rFonts w:ascii="Garamond" w:hAnsi="Garamond"/>
                      <w:b/>
                      <w:color w:val="000000" w:themeColor="text1"/>
                    </w:rPr>
                    <w:t>Exercice</w:t>
                  </w:r>
                </w:p>
              </w:tc>
              <w:tc>
                <w:tcPr>
                  <w:tcW w:w="2082" w:type="dxa"/>
                </w:tcPr>
                <w:p w:rsidR="00B4581C" w:rsidRPr="003219C5" w:rsidRDefault="00B4581C" w:rsidP="00450532">
                  <w:pPr>
                    <w:rPr>
                      <w:rFonts w:ascii="Garamond" w:hAnsi="Garamond"/>
                      <w:b/>
                      <w:color w:val="000000" w:themeColor="text1"/>
                    </w:rPr>
                  </w:pPr>
                  <w:r w:rsidRPr="003219C5">
                    <w:rPr>
                      <w:rFonts w:ascii="Garamond" w:hAnsi="Garamond"/>
                      <w:b/>
                      <w:color w:val="000000" w:themeColor="text1"/>
                    </w:rPr>
                    <w:t>Article</w:t>
                  </w:r>
                </w:p>
              </w:tc>
              <w:tc>
                <w:tcPr>
                  <w:tcW w:w="2083" w:type="dxa"/>
                </w:tcPr>
                <w:p w:rsidR="00B4581C" w:rsidRPr="003219C5" w:rsidRDefault="00B4581C" w:rsidP="00450532">
                  <w:pPr>
                    <w:jc w:val="center"/>
                    <w:rPr>
                      <w:rFonts w:ascii="Garamond" w:hAnsi="Garamond"/>
                      <w:b/>
                      <w:color w:val="000000" w:themeColor="text1"/>
                    </w:rPr>
                  </w:pPr>
                  <w:r w:rsidRPr="003219C5">
                    <w:rPr>
                      <w:rFonts w:ascii="Garamond" w:hAnsi="Garamond"/>
                      <w:b/>
                      <w:color w:val="000000" w:themeColor="text1"/>
                    </w:rPr>
                    <w:t>F.E.D</w:t>
                  </w:r>
                </w:p>
              </w:tc>
              <w:tc>
                <w:tcPr>
                  <w:tcW w:w="2389" w:type="dxa"/>
                </w:tcPr>
                <w:p w:rsidR="00B4581C" w:rsidRPr="003219C5" w:rsidRDefault="00B4581C" w:rsidP="00450532">
                  <w:pPr>
                    <w:jc w:val="center"/>
                    <w:rPr>
                      <w:rFonts w:ascii="Garamond" w:hAnsi="Garamond"/>
                      <w:b/>
                      <w:color w:val="000000" w:themeColor="text1"/>
                    </w:rPr>
                  </w:pPr>
                  <w:r w:rsidRPr="008E6C77">
                    <w:rPr>
                      <w:rFonts w:ascii="Garamond" w:hAnsi="Garamond"/>
                      <w:b/>
                      <w:color w:val="000000" w:themeColor="text1"/>
                    </w:rPr>
                    <w:t>№</w:t>
                  </w:r>
                  <w:r w:rsidRPr="003219C5">
                    <w:rPr>
                      <w:rFonts w:ascii="Garamond" w:hAnsi="Garamond"/>
                      <w:b/>
                      <w:color w:val="000000" w:themeColor="text1"/>
                    </w:rPr>
                    <w:t>Ordre</w:t>
                  </w:r>
                </w:p>
              </w:tc>
            </w:tr>
            <w:tr w:rsidR="00B4581C" w:rsidTr="00C01503">
              <w:trPr>
                <w:jc w:val="center"/>
              </w:trPr>
              <w:tc>
                <w:tcPr>
                  <w:tcW w:w="2399" w:type="dxa"/>
                </w:tcPr>
                <w:p w:rsidR="00B4581C" w:rsidRDefault="00941CCB" w:rsidP="00450532">
                  <w:pPr>
                    <w:rPr>
                      <w:rFonts w:ascii="Garamond" w:hAnsi="Garamond"/>
                      <w:color w:val="000000" w:themeColor="text1"/>
                    </w:rPr>
                  </w:pPr>
                  <w:sdt>
                    <w:sdtPr>
                      <w:rPr>
                        <w:rFonts w:ascii="Arial" w:hAnsi="Arial" w:cs="Arial"/>
                        <w:color w:val="545454"/>
                        <w:sz w:val="18"/>
                        <w:shd w:val="clear" w:color="auto" w:fill="FFFFFF"/>
                      </w:rPr>
                      <w:id w:val="722032256"/>
                      <w:placeholder>
                        <w:docPart w:val="5A8DD5FA9BB140C6A6A6CFBFEB9CD618"/>
                      </w:placeholder>
                      <w:showingPlcHdr/>
                      <w:dataBinding w:prefixMappings="xmlns:ns0='http://subveco.project' xmlns:ns1='http://www.w3.org/2001/XMLSchema-instance' " w:xpath="/ns0:demande[1]/ns0:avisdirection[1]/ns0:montant[1]" w:storeItemID="{B270F500-ED64-409E-84A5-8766C5230762}"/>
                      <w:text/>
                    </w:sdtPr>
                    <w:sdtEndPr/>
                    <w:sdtContent>
                      <w:r w:rsidR="00B4581C"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sdtContent>
                  </w:sdt>
                  <w:r w:rsidR="00B4581C" w:rsidRPr="000D5BDD">
                    <w:rPr>
                      <w:rFonts w:ascii="Arial" w:hAnsi="Arial" w:cs="Arial"/>
                      <w:color w:val="545454"/>
                      <w:sz w:val="18"/>
                      <w:shd w:val="clear" w:color="auto" w:fill="FFFFFF"/>
                    </w:rPr>
                    <w:t>€</w:t>
                  </w:r>
                </w:p>
              </w:tc>
              <w:sdt>
                <w:sdtPr>
                  <w:rPr>
                    <w:rFonts w:ascii="Garamond" w:hAnsi="Garamond"/>
                    <w:color w:val="000000" w:themeColor="text1"/>
                  </w:rPr>
                  <w:id w:val="-1240780350"/>
                  <w:placeholder>
                    <w:docPart w:val="D62047E1C9A545EA941901702C069AA2"/>
                  </w:placeholder>
                  <w:showingPlcHdr/>
                  <w:dataBinding w:prefixMappings="xmlns:ns0='http://subveco.project' xmlns:ns1='http://www.w3.org/2001/XMLSchema-instance' " w:xpath="/ns0:demande[1]/ns0:avisdirection[1]/ns0:exercice[1]" w:storeItemID="{B270F500-ED64-409E-84A5-8766C5230762}"/>
                  <w:text/>
                </w:sdtPr>
                <w:sdtEndPr/>
                <w:sdtContent>
                  <w:tc>
                    <w:tcPr>
                      <w:tcW w:w="2082" w:type="dxa"/>
                    </w:tcPr>
                    <w:p w:rsidR="00B4581C" w:rsidRDefault="00B4581C" w:rsidP="00450532">
                      <w:pPr>
                        <w:rPr>
                          <w:rFonts w:ascii="Garamond" w:hAnsi="Garamond"/>
                          <w:color w:val="000000" w:themeColor="text1"/>
                        </w:rPr>
                      </w:pPr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p>
                  </w:tc>
                </w:sdtContent>
              </w:sdt>
              <w:sdt>
                <w:sdtPr>
                  <w:rPr>
                    <w:rFonts w:ascii="Garamond" w:hAnsi="Garamond"/>
                    <w:color w:val="000000" w:themeColor="text1"/>
                  </w:rPr>
                  <w:id w:val="968785082"/>
                  <w:placeholder>
                    <w:docPart w:val="96ACFD8AB1DB4B5CB8C53FB2BCAF42AE"/>
                  </w:placeholder>
                  <w:showingPlcHdr/>
                  <w:dataBinding w:prefixMappings="xmlns:ns0='http://subveco.project' xmlns:ns1='http://www.w3.org/2001/XMLSchema-instance' " w:xpath="/ns0:demande[1]/ns0:avisdirection[1]/ns0:article[1]" w:storeItemID="{B270F500-ED64-409E-84A5-8766C5230762}"/>
                  <w:text/>
                </w:sdtPr>
                <w:sdtEndPr/>
                <w:sdtContent>
                  <w:tc>
                    <w:tcPr>
                      <w:tcW w:w="2082" w:type="dxa"/>
                    </w:tcPr>
                    <w:p w:rsidR="00B4581C" w:rsidRDefault="00B4581C" w:rsidP="00450532">
                      <w:pPr>
                        <w:rPr>
                          <w:rFonts w:ascii="Garamond" w:hAnsi="Garamond"/>
                          <w:color w:val="000000" w:themeColor="text1"/>
                        </w:rPr>
                      </w:pPr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p>
                  </w:tc>
                </w:sdtContent>
              </w:sdt>
              <w:sdt>
                <w:sdtPr>
                  <w:rPr>
                    <w:rFonts w:ascii="Garamond" w:hAnsi="Garamond"/>
                    <w:color w:val="000000" w:themeColor="text1"/>
                  </w:rPr>
                  <w:id w:val="1114641149"/>
                  <w:placeholder>
                    <w:docPart w:val="F4020744CC9E405CB12E079F195E4B7C"/>
                  </w:placeholder>
                  <w:showingPlcHdr/>
                  <w:dataBinding w:prefixMappings="xmlns:ns0='http://subveco.project' xmlns:ns1='http://www.w3.org/2001/XMLSchema-instance' " w:xpath="/ns0:demande[1]/ns0:avisdirection[1]/ns0:fed[1]" w:storeItemID="{B270F500-ED64-409E-84A5-8766C5230762}"/>
                  <w:text/>
                </w:sdtPr>
                <w:sdtEndPr/>
                <w:sdtContent>
                  <w:tc>
                    <w:tcPr>
                      <w:tcW w:w="2083" w:type="dxa"/>
                    </w:tcPr>
                    <w:p w:rsidR="00B4581C" w:rsidRDefault="00B4581C" w:rsidP="00450532">
                      <w:pPr>
                        <w:rPr>
                          <w:rFonts w:ascii="Garamond" w:hAnsi="Garamond"/>
                          <w:color w:val="000000" w:themeColor="text1"/>
                        </w:rPr>
                      </w:pPr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p>
                  </w:tc>
                </w:sdtContent>
              </w:sdt>
              <w:sdt>
                <w:sdtPr>
                  <w:rPr>
                    <w:rFonts w:ascii="Garamond" w:hAnsi="Garamond"/>
                    <w:color w:val="000000" w:themeColor="text1"/>
                  </w:rPr>
                  <w:id w:val="-864594841"/>
                  <w:placeholder>
                    <w:docPart w:val="4F436B22D0B840F0B8FBB0FBEF17DAA5"/>
                  </w:placeholder>
                  <w:showingPlcHdr/>
                  <w:dataBinding w:prefixMappings="xmlns:ns0='http://subveco.project' xmlns:ns1='http://www.w3.org/2001/XMLSchema-instance' " w:xpath="/ns0:demande[1]/ns0:avisdirection[1]/ns0:nordre[1]" w:storeItemID="{B270F500-ED64-409E-84A5-8766C5230762}"/>
                  <w:text/>
                </w:sdtPr>
                <w:sdtEndPr/>
                <w:sdtContent>
                  <w:tc>
                    <w:tcPr>
                      <w:tcW w:w="2389" w:type="dxa"/>
                    </w:tcPr>
                    <w:p w:rsidR="00B4581C" w:rsidRDefault="00B4581C" w:rsidP="00450532">
                      <w:pPr>
                        <w:rPr>
                          <w:rFonts w:ascii="Garamond" w:hAnsi="Garamond"/>
                          <w:color w:val="000000" w:themeColor="text1"/>
                        </w:rPr>
                      </w:pPr>
                      <w:r w:rsidRPr="00423F5A">
                        <w:rPr>
                          <w:rStyle w:val="Textedelespacerserv"/>
                        </w:rPr>
                        <w:t>Cliquez ou appuyez ici pour entrer du texte.</w:t>
                      </w:r>
                    </w:p>
                  </w:tc>
                </w:sdtContent>
              </w:sdt>
            </w:tr>
          </w:tbl>
          <w:p w:rsidR="00B4581C" w:rsidRDefault="00B4581C" w:rsidP="0047185C">
            <w:pPr>
              <w:tabs>
                <w:tab w:val="left" w:pos="6420"/>
              </w:tabs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:rsidR="0047185C" w:rsidRDefault="0047185C" w:rsidP="0047185C">
      <w:pPr>
        <w:tabs>
          <w:tab w:val="left" w:pos="6420"/>
        </w:tabs>
        <w:rPr>
          <w:rFonts w:asciiTheme="majorHAnsi" w:hAnsiTheme="majorHAnsi"/>
          <w:sz w:val="16"/>
          <w:szCs w:val="16"/>
        </w:rPr>
      </w:pPr>
    </w:p>
    <w:sectPr w:rsidR="0047185C" w:rsidSect="00314B3C">
      <w:headerReference w:type="first" r:id="rId10"/>
      <w:footerReference w:type="first" r:id="rId11"/>
      <w:pgSz w:w="11907" w:h="16840"/>
      <w:pgMar w:top="993" w:right="283" w:bottom="1135" w:left="567" w:header="0" w:footer="397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CCB" w:rsidRDefault="00941CCB">
      <w:r>
        <w:separator/>
      </w:r>
    </w:p>
  </w:endnote>
  <w:endnote w:type="continuationSeparator" w:id="0">
    <w:p w:rsidR="00941CCB" w:rsidRDefault="0094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9D6" w:rsidRDefault="00035150">
    <w:pPr>
      <w:widowControl w:val="0"/>
      <w:autoSpaceDE w:val="0"/>
      <w:autoSpaceDN w:val="0"/>
      <w:adjustRightInd w:val="0"/>
      <w:ind w:left="-709" w:right="-1134"/>
    </w:pPr>
    <w:r>
      <w:rPr>
        <w:noProof/>
        <w:sz w:val="20"/>
      </w:rPr>
      <w:drawing>
        <wp:anchor distT="0" distB="0" distL="114300" distR="114300" simplePos="0" relativeHeight="251657216" behindDoc="0" locked="0" layoutInCell="1" allowOverlap="1" wp14:anchorId="4C976772" wp14:editId="67686C15">
          <wp:simplePos x="0" y="0"/>
          <wp:positionH relativeFrom="column">
            <wp:posOffset>-360045</wp:posOffset>
          </wp:positionH>
          <wp:positionV relativeFrom="paragraph">
            <wp:posOffset>-445770</wp:posOffset>
          </wp:positionV>
          <wp:extent cx="7562850" cy="619125"/>
          <wp:effectExtent l="0" t="0" r="0" b="9525"/>
          <wp:wrapSquare wrapText="bothSides"/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CCB" w:rsidRDefault="00941CCB">
      <w:r>
        <w:separator/>
      </w:r>
    </w:p>
  </w:footnote>
  <w:footnote w:type="continuationSeparator" w:id="0">
    <w:p w:rsidR="00941CCB" w:rsidRDefault="00941C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9D6" w:rsidRDefault="00035150">
    <w:pPr>
      <w:widowControl w:val="0"/>
      <w:autoSpaceDE w:val="0"/>
      <w:autoSpaceDN w:val="0"/>
      <w:adjustRightInd w:val="0"/>
      <w:ind w:left="-142" w:right="-113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01184" wp14:editId="65ECE844">
          <wp:simplePos x="0" y="0"/>
          <wp:positionH relativeFrom="column">
            <wp:posOffset>-13335</wp:posOffset>
          </wp:positionH>
          <wp:positionV relativeFrom="paragraph">
            <wp:posOffset>-66675</wp:posOffset>
          </wp:positionV>
          <wp:extent cx="7562850" cy="1371600"/>
          <wp:effectExtent l="0" t="0" r="0" b="0"/>
          <wp:wrapNone/>
          <wp:docPr id="8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1014E"/>
    <w:multiLevelType w:val="hybridMultilevel"/>
    <w:tmpl w:val="8674A56A"/>
    <w:lvl w:ilvl="0" w:tplc="02FCE700">
      <w:start w:val="3500"/>
      <w:numFmt w:val="bullet"/>
      <w:lvlText w:val=""/>
      <w:lvlJc w:val="left"/>
      <w:pPr>
        <w:ind w:left="6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</w:abstractNum>
  <w:abstractNum w:abstractNumId="1">
    <w:nsid w:val="18C02798"/>
    <w:multiLevelType w:val="hybridMultilevel"/>
    <w:tmpl w:val="AD8E93D2"/>
    <w:lvl w:ilvl="0" w:tplc="18F4C5C4">
      <w:start w:val="3000"/>
      <w:numFmt w:val="bullet"/>
      <w:lvlText w:val=""/>
      <w:lvlJc w:val="left"/>
      <w:pPr>
        <w:ind w:left="102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">
    <w:nsid w:val="2B951EF3"/>
    <w:multiLevelType w:val="hybridMultilevel"/>
    <w:tmpl w:val="164A7D9A"/>
    <w:lvl w:ilvl="0" w:tplc="0AD840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040872"/>
    <w:multiLevelType w:val="hybridMultilevel"/>
    <w:tmpl w:val="AD7AABFC"/>
    <w:lvl w:ilvl="0" w:tplc="645E0016">
      <w:start w:val="3000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7C1A54"/>
    <w:multiLevelType w:val="hybridMultilevel"/>
    <w:tmpl w:val="A29CB89C"/>
    <w:lvl w:ilvl="0" w:tplc="DE2254D4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AB2DD4"/>
    <w:multiLevelType w:val="hybridMultilevel"/>
    <w:tmpl w:val="6840B99C"/>
    <w:lvl w:ilvl="0" w:tplc="F0AC884C">
      <w:start w:val="3000"/>
      <w:numFmt w:val="bullet"/>
      <w:lvlText w:val=""/>
      <w:lvlJc w:val="left"/>
      <w:pPr>
        <w:ind w:left="102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6">
    <w:nsid w:val="46B01E9E"/>
    <w:multiLevelType w:val="hybridMultilevel"/>
    <w:tmpl w:val="6706E5D8"/>
    <w:lvl w:ilvl="0" w:tplc="3476E942">
      <w:start w:val="1"/>
      <w:numFmt w:val="bullet"/>
      <w:lvlText w:val="*"/>
      <w:lvlJc w:val="left"/>
      <w:pPr>
        <w:ind w:left="1385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F57757"/>
    <w:multiLevelType w:val="hybridMultilevel"/>
    <w:tmpl w:val="53CE5C6C"/>
    <w:lvl w:ilvl="0" w:tplc="730AC182">
      <w:numFmt w:val="bullet"/>
      <w:lvlText w:val="–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261E9C"/>
    <w:multiLevelType w:val="hybridMultilevel"/>
    <w:tmpl w:val="66F65014"/>
    <w:lvl w:ilvl="0" w:tplc="8E584A28">
      <w:start w:val="3000"/>
      <w:numFmt w:val="bullet"/>
      <w:lvlText w:val=""/>
      <w:lvlJc w:val="left"/>
      <w:pPr>
        <w:ind w:left="1385" w:hanging="360"/>
      </w:pPr>
      <w:rPr>
        <w:rFonts w:ascii="Symbol" w:eastAsia="Times New Roman" w:hAnsi="Symbo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9">
    <w:nsid w:val="697B6D2B"/>
    <w:multiLevelType w:val="hybridMultilevel"/>
    <w:tmpl w:val="9140D6F2"/>
    <w:lvl w:ilvl="0" w:tplc="0AD8404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F916A29"/>
    <w:multiLevelType w:val="hybridMultilevel"/>
    <w:tmpl w:val="C70C9600"/>
    <w:lvl w:ilvl="0" w:tplc="DA0EF7AA">
      <w:start w:val="3500"/>
      <w:numFmt w:val="decimal"/>
      <w:lvlText w:val="%1"/>
      <w:lvlJc w:val="left"/>
      <w:pPr>
        <w:ind w:left="780" w:hanging="42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B42A7C"/>
    <w:multiLevelType w:val="hybridMultilevel"/>
    <w:tmpl w:val="39B2C4A2"/>
    <w:lvl w:ilvl="0" w:tplc="D70A1C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1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5D6"/>
    <w:rsid w:val="0001443C"/>
    <w:rsid w:val="000227E6"/>
    <w:rsid w:val="00035150"/>
    <w:rsid w:val="00044111"/>
    <w:rsid w:val="00062279"/>
    <w:rsid w:val="00072331"/>
    <w:rsid w:val="00081F44"/>
    <w:rsid w:val="00083117"/>
    <w:rsid w:val="0008360E"/>
    <w:rsid w:val="000845F7"/>
    <w:rsid w:val="00094FE7"/>
    <w:rsid w:val="0009500D"/>
    <w:rsid w:val="000D3732"/>
    <w:rsid w:val="000D4146"/>
    <w:rsid w:val="000D4BCE"/>
    <w:rsid w:val="000D5BDD"/>
    <w:rsid w:val="000D6E54"/>
    <w:rsid w:val="000F0C64"/>
    <w:rsid w:val="000F2292"/>
    <w:rsid w:val="0010329E"/>
    <w:rsid w:val="001158A3"/>
    <w:rsid w:val="00136CDA"/>
    <w:rsid w:val="00141182"/>
    <w:rsid w:val="001470B4"/>
    <w:rsid w:val="00151D56"/>
    <w:rsid w:val="00154527"/>
    <w:rsid w:val="00157240"/>
    <w:rsid w:val="001572F2"/>
    <w:rsid w:val="001661E2"/>
    <w:rsid w:val="00187910"/>
    <w:rsid w:val="00195628"/>
    <w:rsid w:val="001A3DEF"/>
    <w:rsid w:val="001A5C4C"/>
    <w:rsid w:val="001B5CD0"/>
    <w:rsid w:val="001C7DFD"/>
    <w:rsid w:val="001E3345"/>
    <w:rsid w:val="00203C36"/>
    <w:rsid w:val="002043DA"/>
    <w:rsid w:val="00226059"/>
    <w:rsid w:val="002361E9"/>
    <w:rsid w:val="00244BDF"/>
    <w:rsid w:val="00245571"/>
    <w:rsid w:val="00246DB3"/>
    <w:rsid w:val="00265A6C"/>
    <w:rsid w:val="00267C15"/>
    <w:rsid w:val="00287691"/>
    <w:rsid w:val="00287C1F"/>
    <w:rsid w:val="00290F78"/>
    <w:rsid w:val="00295FDC"/>
    <w:rsid w:val="00296373"/>
    <w:rsid w:val="002A4962"/>
    <w:rsid w:val="002A6EE9"/>
    <w:rsid w:val="002A741B"/>
    <w:rsid w:val="002B19D6"/>
    <w:rsid w:val="002C6A07"/>
    <w:rsid w:val="002F4773"/>
    <w:rsid w:val="002F50BC"/>
    <w:rsid w:val="00304109"/>
    <w:rsid w:val="003140DC"/>
    <w:rsid w:val="00314B3C"/>
    <w:rsid w:val="00317752"/>
    <w:rsid w:val="003219C5"/>
    <w:rsid w:val="0033022E"/>
    <w:rsid w:val="0036654D"/>
    <w:rsid w:val="0038066E"/>
    <w:rsid w:val="00380D88"/>
    <w:rsid w:val="0038380F"/>
    <w:rsid w:val="003A1E09"/>
    <w:rsid w:val="003A6541"/>
    <w:rsid w:val="003B6734"/>
    <w:rsid w:val="003E017C"/>
    <w:rsid w:val="003E5186"/>
    <w:rsid w:val="003E7B19"/>
    <w:rsid w:val="004144D3"/>
    <w:rsid w:val="004179B2"/>
    <w:rsid w:val="004221EB"/>
    <w:rsid w:val="00422362"/>
    <w:rsid w:val="004233E2"/>
    <w:rsid w:val="00431E2B"/>
    <w:rsid w:val="0043302F"/>
    <w:rsid w:val="00436D8A"/>
    <w:rsid w:val="004431D0"/>
    <w:rsid w:val="00443819"/>
    <w:rsid w:val="0044493B"/>
    <w:rsid w:val="00447824"/>
    <w:rsid w:val="00456744"/>
    <w:rsid w:val="00464FCC"/>
    <w:rsid w:val="0047185C"/>
    <w:rsid w:val="00480B86"/>
    <w:rsid w:val="00481765"/>
    <w:rsid w:val="00490F32"/>
    <w:rsid w:val="004A12D3"/>
    <w:rsid w:val="004A6AF1"/>
    <w:rsid w:val="004A7D0A"/>
    <w:rsid w:val="004B5EFA"/>
    <w:rsid w:val="004B7A61"/>
    <w:rsid w:val="004C2070"/>
    <w:rsid w:val="004C4994"/>
    <w:rsid w:val="004C683D"/>
    <w:rsid w:val="004D3533"/>
    <w:rsid w:val="004D3A10"/>
    <w:rsid w:val="004D6069"/>
    <w:rsid w:val="004F3E1B"/>
    <w:rsid w:val="004F644F"/>
    <w:rsid w:val="00506C45"/>
    <w:rsid w:val="00510F4C"/>
    <w:rsid w:val="005257B2"/>
    <w:rsid w:val="0056043D"/>
    <w:rsid w:val="005672D3"/>
    <w:rsid w:val="005778C0"/>
    <w:rsid w:val="0058688D"/>
    <w:rsid w:val="00593ADF"/>
    <w:rsid w:val="005A1426"/>
    <w:rsid w:val="005A6BB5"/>
    <w:rsid w:val="005B2751"/>
    <w:rsid w:val="005B40C6"/>
    <w:rsid w:val="005B75D6"/>
    <w:rsid w:val="005C30F4"/>
    <w:rsid w:val="005D4EE2"/>
    <w:rsid w:val="005D7023"/>
    <w:rsid w:val="005E1970"/>
    <w:rsid w:val="005E2078"/>
    <w:rsid w:val="005E46C4"/>
    <w:rsid w:val="005F0712"/>
    <w:rsid w:val="00601B5B"/>
    <w:rsid w:val="006047BE"/>
    <w:rsid w:val="0060639F"/>
    <w:rsid w:val="00607CC3"/>
    <w:rsid w:val="006235D5"/>
    <w:rsid w:val="006271D6"/>
    <w:rsid w:val="00631C4A"/>
    <w:rsid w:val="00636752"/>
    <w:rsid w:val="00647653"/>
    <w:rsid w:val="006519D7"/>
    <w:rsid w:val="00651CF4"/>
    <w:rsid w:val="00653A9E"/>
    <w:rsid w:val="0065471A"/>
    <w:rsid w:val="00654B2E"/>
    <w:rsid w:val="0067474E"/>
    <w:rsid w:val="00674CA8"/>
    <w:rsid w:val="00677E07"/>
    <w:rsid w:val="00681176"/>
    <w:rsid w:val="006867A3"/>
    <w:rsid w:val="00690594"/>
    <w:rsid w:val="006A442F"/>
    <w:rsid w:val="006B1923"/>
    <w:rsid w:val="006B779D"/>
    <w:rsid w:val="006C3A78"/>
    <w:rsid w:val="006D5FA9"/>
    <w:rsid w:val="006D5FCE"/>
    <w:rsid w:val="006F0D61"/>
    <w:rsid w:val="00710983"/>
    <w:rsid w:val="00720ED4"/>
    <w:rsid w:val="00722155"/>
    <w:rsid w:val="007265D6"/>
    <w:rsid w:val="00753742"/>
    <w:rsid w:val="0076564B"/>
    <w:rsid w:val="007773F7"/>
    <w:rsid w:val="00781EA8"/>
    <w:rsid w:val="0078683E"/>
    <w:rsid w:val="007952CD"/>
    <w:rsid w:val="007C1266"/>
    <w:rsid w:val="007C14BD"/>
    <w:rsid w:val="007C43B5"/>
    <w:rsid w:val="007F4148"/>
    <w:rsid w:val="00800D18"/>
    <w:rsid w:val="00814390"/>
    <w:rsid w:val="00822874"/>
    <w:rsid w:val="00833EF0"/>
    <w:rsid w:val="008444D8"/>
    <w:rsid w:val="00847986"/>
    <w:rsid w:val="008543E3"/>
    <w:rsid w:val="00866F5C"/>
    <w:rsid w:val="008716F2"/>
    <w:rsid w:val="008A1126"/>
    <w:rsid w:val="008B061E"/>
    <w:rsid w:val="008E6367"/>
    <w:rsid w:val="008E6C77"/>
    <w:rsid w:val="008F43B1"/>
    <w:rsid w:val="008F7BBA"/>
    <w:rsid w:val="00904369"/>
    <w:rsid w:val="00906950"/>
    <w:rsid w:val="00912AEF"/>
    <w:rsid w:val="00924541"/>
    <w:rsid w:val="009251B2"/>
    <w:rsid w:val="00926037"/>
    <w:rsid w:val="009327AC"/>
    <w:rsid w:val="00941CCB"/>
    <w:rsid w:val="009503FD"/>
    <w:rsid w:val="00954D2B"/>
    <w:rsid w:val="00961258"/>
    <w:rsid w:val="00965FD7"/>
    <w:rsid w:val="00974357"/>
    <w:rsid w:val="00987CDB"/>
    <w:rsid w:val="009B1A5B"/>
    <w:rsid w:val="009C709A"/>
    <w:rsid w:val="009D1A8F"/>
    <w:rsid w:val="009D3569"/>
    <w:rsid w:val="009E4653"/>
    <w:rsid w:val="009E563B"/>
    <w:rsid w:val="00A07D89"/>
    <w:rsid w:val="00A12F1A"/>
    <w:rsid w:val="00A1448F"/>
    <w:rsid w:val="00A14AE2"/>
    <w:rsid w:val="00A535EE"/>
    <w:rsid w:val="00A5647B"/>
    <w:rsid w:val="00A87C26"/>
    <w:rsid w:val="00AC55DD"/>
    <w:rsid w:val="00AD612F"/>
    <w:rsid w:val="00AF2844"/>
    <w:rsid w:val="00AF321A"/>
    <w:rsid w:val="00B023D5"/>
    <w:rsid w:val="00B06F27"/>
    <w:rsid w:val="00B31F61"/>
    <w:rsid w:val="00B3486C"/>
    <w:rsid w:val="00B35E82"/>
    <w:rsid w:val="00B423C2"/>
    <w:rsid w:val="00B4581C"/>
    <w:rsid w:val="00B735B5"/>
    <w:rsid w:val="00B7471A"/>
    <w:rsid w:val="00B80D7C"/>
    <w:rsid w:val="00B93120"/>
    <w:rsid w:val="00BA378E"/>
    <w:rsid w:val="00BA39F4"/>
    <w:rsid w:val="00BF2771"/>
    <w:rsid w:val="00BF37C6"/>
    <w:rsid w:val="00C01503"/>
    <w:rsid w:val="00C10A0B"/>
    <w:rsid w:val="00C2395C"/>
    <w:rsid w:val="00C33EF4"/>
    <w:rsid w:val="00C37708"/>
    <w:rsid w:val="00C51905"/>
    <w:rsid w:val="00C66966"/>
    <w:rsid w:val="00C67F4F"/>
    <w:rsid w:val="00C71BC8"/>
    <w:rsid w:val="00C84D11"/>
    <w:rsid w:val="00CB744C"/>
    <w:rsid w:val="00CC0E6E"/>
    <w:rsid w:val="00CC28C1"/>
    <w:rsid w:val="00D020A2"/>
    <w:rsid w:val="00D026D2"/>
    <w:rsid w:val="00D05651"/>
    <w:rsid w:val="00D07CF8"/>
    <w:rsid w:val="00D16D1D"/>
    <w:rsid w:val="00D2001B"/>
    <w:rsid w:val="00D251E5"/>
    <w:rsid w:val="00D26B26"/>
    <w:rsid w:val="00D33DA1"/>
    <w:rsid w:val="00D34673"/>
    <w:rsid w:val="00D37280"/>
    <w:rsid w:val="00D50C36"/>
    <w:rsid w:val="00D77F8E"/>
    <w:rsid w:val="00D84A6B"/>
    <w:rsid w:val="00DB3405"/>
    <w:rsid w:val="00DB4EB2"/>
    <w:rsid w:val="00DD5519"/>
    <w:rsid w:val="00DF6A82"/>
    <w:rsid w:val="00E0596B"/>
    <w:rsid w:val="00E22551"/>
    <w:rsid w:val="00E24984"/>
    <w:rsid w:val="00E24E56"/>
    <w:rsid w:val="00E4495E"/>
    <w:rsid w:val="00E50EF4"/>
    <w:rsid w:val="00E568AE"/>
    <w:rsid w:val="00E60633"/>
    <w:rsid w:val="00E6151B"/>
    <w:rsid w:val="00E63B10"/>
    <w:rsid w:val="00E952FD"/>
    <w:rsid w:val="00EC466C"/>
    <w:rsid w:val="00EF0445"/>
    <w:rsid w:val="00EF0572"/>
    <w:rsid w:val="00EF4D22"/>
    <w:rsid w:val="00EF50FC"/>
    <w:rsid w:val="00F060EC"/>
    <w:rsid w:val="00F11C5A"/>
    <w:rsid w:val="00F159F4"/>
    <w:rsid w:val="00F2081C"/>
    <w:rsid w:val="00F424A8"/>
    <w:rsid w:val="00F63CA0"/>
    <w:rsid w:val="00F71739"/>
    <w:rsid w:val="00F71EDF"/>
    <w:rsid w:val="00F81A80"/>
    <w:rsid w:val="00F83814"/>
    <w:rsid w:val="00F84D8F"/>
    <w:rsid w:val="00F90C09"/>
    <w:rsid w:val="00FC3CCA"/>
    <w:rsid w:val="00FC7B1E"/>
    <w:rsid w:val="00FD5C56"/>
    <w:rsid w:val="00F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44F"/>
    <w:rPr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  <w:szCs w:val="17"/>
      <w:bdr w:val="none" w:sz="0" w:space="0" w:color="auto" w:frame="1"/>
    </w:rPr>
  </w:style>
  <w:style w:type="paragraph" w:styleId="Titre4">
    <w:name w:val="heading 4"/>
    <w:basedOn w:val="Normal"/>
    <w:next w:val="Normal"/>
    <w:link w:val="Titre4Car"/>
    <w:qFormat/>
    <w:pPr>
      <w:keepNext/>
      <w:outlineLvl w:val="3"/>
    </w:pPr>
    <w:rPr>
      <w:i/>
      <w:i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Normalcentr">
    <w:name w:val="Block Text"/>
    <w:basedOn w:val="Normal"/>
    <w:semiHidden/>
    <w:pPr>
      <w:widowControl w:val="0"/>
      <w:autoSpaceDE w:val="0"/>
      <w:autoSpaceDN w:val="0"/>
      <w:adjustRightInd w:val="0"/>
      <w:ind w:left="1843" w:right="1701" w:firstLine="992"/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pple-converted-space">
    <w:name w:val="apple-converted-space"/>
    <w:basedOn w:val="Policepardfaut"/>
  </w:style>
  <w:style w:type="paragraph" w:styleId="Retraitcorpsdetexte">
    <w:name w:val="Body Text Indent"/>
    <w:basedOn w:val="Normal"/>
    <w:link w:val="RetraitcorpsdetexteCar"/>
    <w:semiHidden/>
    <w:pPr>
      <w:tabs>
        <w:tab w:val="left" w:pos="1245"/>
      </w:tabs>
      <w:ind w:left="284"/>
    </w:pPr>
  </w:style>
  <w:style w:type="paragraph" w:styleId="Corpsdetexte">
    <w:name w:val="Body Text"/>
    <w:basedOn w:val="Normal"/>
    <w:semiHidden/>
    <w:pPr>
      <w:jc w:val="center"/>
    </w:pPr>
    <w:rPr>
      <w:i/>
      <w:iCs/>
      <w:sz w:val="20"/>
    </w:rPr>
  </w:style>
  <w:style w:type="table" w:styleId="Grilledutableau">
    <w:name w:val="Table Grid"/>
    <w:basedOn w:val="TableauNormal"/>
    <w:uiPriority w:val="59"/>
    <w:rsid w:val="00072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4BC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791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7910"/>
  </w:style>
  <w:style w:type="character" w:styleId="Appelnotedebasdep">
    <w:name w:val="footnote reference"/>
    <w:basedOn w:val="Policepardfaut"/>
    <w:uiPriority w:val="99"/>
    <w:semiHidden/>
    <w:unhideWhenUsed/>
    <w:rsid w:val="00187910"/>
    <w:rPr>
      <w:vertAlign w:val="superscript"/>
    </w:rPr>
  </w:style>
  <w:style w:type="character" w:customStyle="1" w:styleId="En-tteCar">
    <w:name w:val="En-tête Car"/>
    <w:basedOn w:val="Policepardfaut"/>
    <w:link w:val="En-tte"/>
    <w:semiHidden/>
    <w:rsid w:val="00B7471A"/>
    <w:rPr>
      <w:sz w:val="24"/>
      <w:szCs w:val="24"/>
    </w:rPr>
  </w:style>
  <w:style w:type="character" w:customStyle="1" w:styleId="Titre4Car">
    <w:name w:val="Titre 4 Car"/>
    <w:basedOn w:val="Policepardfaut"/>
    <w:link w:val="Titre4"/>
    <w:rsid w:val="00E24984"/>
    <w:rPr>
      <w:i/>
      <w:iCs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67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75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DD"/>
    <w:pPr>
      <w:autoSpaceDE w:val="0"/>
      <w:autoSpaceDN w:val="0"/>
      <w:adjustRightInd w:val="0"/>
    </w:pPr>
    <w:rPr>
      <w:rFonts w:ascii="Webdings" w:hAnsi="Webdings" w:cs="Webdings"/>
      <w:color w:val="000000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2C6A07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7185C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060E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44F"/>
    <w:rPr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  <w:szCs w:val="17"/>
      <w:bdr w:val="none" w:sz="0" w:space="0" w:color="auto" w:frame="1"/>
    </w:rPr>
  </w:style>
  <w:style w:type="paragraph" w:styleId="Titre4">
    <w:name w:val="heading 4"/>
    <w:basedOn w:val="Normal"/>
    <w:next w:val="Normal"/>
    <w:link w:val="Titre4Car"/>
    <w:qFormat/>
    <w:pPr>
      <w:keepNext/>
      <w:outlineLvl w:val="3"/>
    </w:pPr>
    <w:rPr>
      <w:i/>
      <w:i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Normalcentr">
    <w:name w:val="Block Text"/>
    <w:basedOn w:val="Normal"/>
    <w:semiHidden/>
    <w:pPr>
      <w:widowControl w:val="0"/>
      <w:autoSpaceDE w:val="0"/>
      <w:autoSpaceDN w:val="0"/>
      <w:adjustRightInd w:val="0"/>
      <w:ind w:left="1843" w:right="1701" w:firstLine="992"/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pple-converted-space">
    <w:name w:val="apple-converted-space"/>
    <w:basedOn w:val="Policepardfaut"/>
  </w:style>
  <w:style w:type="paragraph" w:styleId="Retraitcorpsdetexte">
    <w:name w:val="Body Text Indent"/>
    <w:basedOn w:val="Normal"/>
    <w:link w:val="RetraitcorpsdetexteCar"/>
    <w:semiHidden/>
    <w:pPr>
      <w:tabs>
        <w:tab w:val="left" w:pos="1245"/>
      </w:tabs>
      <w:ind w:left="284"/>
    </w:pPr>
  </w:style>
  <w:style w:type="paragraph" w:styleId="Corpsdetexte">
    <w:name w:val="Body Text"/>
    <w:basedOn w:val="Normal"/>
    <w:semiHidden/>
    <w:pPr>
      <w:jc w:val="center"/>
    </w:pPr>
    <w:rPr>
      <w:i/>
      <w:iCs/>
      <w:sz w:val="20"/>
    </w:rPr>
  </w:style>
  <w:style w:type="table" w:styleId="Grilledutableau">
    <w:name w:val="Table Grid"/>
    <w:basedOn w:val="TableauNormal"/>
    <w:uiPriority w:val="59"/>
    <w:rsid w:val="00072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4BC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7910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7910"/>
  </w:style>
  <w:style w:type="character" w:styleId="Appelnotedebasdep">
    <w:name w:val="footnote reference"/>
    <w:basedOn w:val="Policepardfaut"/>
    <w:uiPriority w:val="99"/>
    <w:semiHidden/>
    <w:unhideWhenUsed/>
    <w:rsid w:val="00187910"/>
    <w:rPr>
      <w:vertAlign w:val="superscript"/>
    </w:rPr>
  </w:style>
  <w:style w:type="character" w:customStyle="1" w:styleId="En-tteCar">
    <w:name w:val="En-tête Car"/>
    <w:basedOn w:val="Policepardfaut"/>
    <w:link w:val="En-tte"/>
    <w:semiHidden/>
    <w:rsid w:val="00B7471A"/>
    <w:rPr>
      <w:sz w:val="24"/>
      <w:szCs w:val="24"/>
    </w:rPr>
  </w:style>
  <w:style w:type="character" w:customStyle="1" w:styleId="Titre4Car">
    <w:name w:val="Titre 4 Car"/>
    <w:basedOn w:val="Policepardfaut"/>
    <w:link w:val="Titre4"/>
    <w:rsid w:val="00E24984"/>
    <w:rPr>
      <w:i/>
      <w:iCs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3675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75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C55DD"/>
    <w:pPr>
      <w:autoSpaceDE w:val="0"/>
      <w:autoSpaceDN w:val="0"/>
      <w:adjustRightInd w:val="0"/>
    </w:pPr>
    <w:rPr>
      <w:rFonts w:ascii="Webdings" w:hAnsi="Webdings" w:cs="Webdings"/>
      <w:color w:val="000000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2C6A07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7185C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060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notes9EFE4A\ent&#234;te%20particulier%202014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3EA9207E98477B86E8BA749DC0CF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EA92EA-7C48-4BC4-B20F-4C8C0B0913B8}"/>
      </w:docPartPr>
      <w:docPartBody>
        <w:p w:rsidR="00A74E36" w:rsidRDefault="006617FE" w:rsidP="006617FE">
          <w:pPr>
            <w:pStyle w:val="A73EA9207E98477B86E8BA749DC0CF29"/>
          </w:pPr>
          <w:r w:rsidRPr="002F2B6D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04D68D09FA2408F999C70280DB65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D8F8B2-D893-4379-A8C6-C2CE214E34B7}"/>
      </w:docPartPr>
      <w:docPartBody>
        <w:p w:rsidR="00A74E36" w:rsidRDefault="006617FE" w:rsidP="006617FE">
          <w:pPr>
            <w:pStyle w:val="504D68D09FA2408F999C70280DB65836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1EC31F5D3F644DD8A1A42D7322A25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97E8B0-04A7-496B-B981-FBCF0ED3B873}"/>
      </w:docPartPr>
      <w:docPartBody>
        <w:p w:rsidR="00A74E36" w:rsidRDefault="006617FE" w:rsidP="006617FE">
          <w:pPr>
            <w:pStyle w:val="D1EC31F5D3F644DD8A1A42D7322A25A3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59CB7D38C1E402A9669FAF24501DC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36BE4E-2CAF-46A9-9795-B4251D91CD92}"/>
      </w:docPartPr>
      <w:docPartBody>
        <w:p w:rsidR="00A74E36" w:rsidRDefault="006617FE" w:rsidP="006617FE">
          <w:pPr>
            <w:pStyle w:val="459CB7D38C1E402A9669FAF24501DC73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A8DD5FA9BB140C6A6A6CFBFEB9CD6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AB0E9F-3A98-4347-905F-5513068621E7}"/>
      </w:docPartPr>
      <w:docPartBody>
        <w:p w:rsidR="00A74E36" w:rsidRDefault="006617FE" w:rsidP="006617FE">
          <w:pPr>
            <w:pStyle w:val="5A8DD5FA9BB140C6A6A6CFBFEB9CD618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62047E1C9A545EA941901702C069A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10C803-A161-4A82-BF7F-4085C121DDB3}"/>
      </w:docPartPr>
      <w:docPartBody>
        <w:p w:rsidR="00A74E36" w:rsidRDefault="006617FE" w:rsidP="006617FE">
          <w:pPr>
            <w:pStyle w:val="D62047E1C9A545EA941901702C069AA2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6ACFD8AB1DB4B5CB8C53FB2BCAF42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26CBDD-5ACB-4B22-9627-1466592BD986}"/>
      </w:docPartPr>
      <w:docPartBody>
        <w:p w:rsidR="00A74E36" w:rsidRDefault="006617FE" w:rsidP="006617FE">
          <w:pPr>
            <w:pStyle w:val="96ACFD8AB1DB4B5CB8C53FB2BCAF42AE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4020744CC9E405CB12E079F195E4B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8189F0-012D-410E-9878-EB8FB3E56F12}"/>
      </w:docPartPr>
      <w:docPartBody>
        <w:p w:rsidR="00A74E36" w:rsidRDefault="006617FE" w:rsidP="006617FE">
          <w:pPr>
            <w:pStyle w:val="F4020744CC9E405CB12E079F195E4B7C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F436B22D0B840F0B8FBB0FBEF17DA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45674E-7C56-4AF6-8BFE-BB9B8F69D6DF}"/>
      </w:docPartPr>
      <w:docPartBody>
        <w:p w:rsidR="00A74E36" w:rsidRDefault="006617FE" w:rsidP="006617FE">
          <w:pPr>
            <w:pStyle w:val="4F436B22D0B840F0B8FBB0FBEF17DAA5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50F888E20DF422FAE8CFE2677E805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3C8F9F-C39A-4359-86ED-F5C9562EC0F3}"/>
      </w:docPartPr>
      <w:docPartBody>
        <w:p w:rsidR="00000000" w:rsidRDefault="00A74E36" w:rsidP="00A74E36">
          <w:pPr>
            <w:pStyle w:val="F50F888E20DF422FAE8CFE2677E80525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B59DBC6C2054860B598715BEC67CB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5841D9-D060-49C6-8678-8F5D0037FFD5}"/>
      </w:docPartPr>
      <w:docPartBody>
        <w:p w:rsidR="00000000" w:rsidRDefault="00A74E36" w:rsidP="00A74E36">
          <w:pPr>
            <w:pStyle w:val="3B59DBC6C2054860B598715BEC67CBAA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70F064F18094BD997AE03E364C285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525DC0-2308-43B8-9955-3AE609CBC8F7}"/>
      </w:docPartPr>
      <w:docPartBody>
        <w:p w:rsidR="00000000" w:rsidRDefault="00A74E36" w:rsidP="00A74E36">
          <w:pPr>
            <w:pStyle w:val="C70F064F18094BD997AE03E364C28591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266A4CAB3A04C53BF941BFB34F91A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8F99976-A5DF-403C-85A2-DA843403C970}"/>
      </w:docPartPr>
      <w:docPartBody>
        <w:p w:rsidR="00000000" w:rsidRDefault="00A74E36" w:rsidP="00A74E36">
          <w:pPr>
            <w:pStyle w:val="8266A4CAB3A04C53BF941BFB34F91A77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319CEA2F1534B4A8C613C04940675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1F8933-D1BE-4887-8DDD-2C67B070E0A3}"/>
      </w:docPartPr>
      <w:docPartBody>
        <w:p w:rsidR="00000000" w:rsidRDefault="00A74E36" w:rsidP="00A74E36">
          <w:pPr>
            <w:pStyle w:val="C319CEA2F1534B4A8C613C0494067575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0EE377B19D143D99772EF68560EEE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C64BB-67C4-4F9A-AFAF-0E62F0DB2A8F}"/>
      </w:docPartPr>
      <w:docPartBody>
        <w:p w:rsidR="00000000" w:rsidRDefault="00A74E36" w:rsidP="00A74E36">
          <w:pPr>
            <w:pStyle w:val="90EE377B19D143D99772EF68560EEE94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84FBF64EFA54294A6DF6BE1503C98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08FA5D-6F1C-40B8-97F8-9DD2B41F17B9}"/>
      </w:docPartPr>
      <w:docPartBody>
        <w:p w:rsidR="00000000" w:rsidRDefault="00A74E36" w:rsidP="00A74E36">
          <w:pPr>
            <w:pStyle w:val="584FBF64EFA54294A6DF6BE1503C98FA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2E761EBD69749E2B1A8AD092DDA4C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1E2651-9359-4D6B-BBE4-56590FDD0DBE}"/>
      </w:docPartPr>
      <w:docPartBody>
        <w:p w:rsidR="00000000" w:rsidRDefault="00A74E36" w:rsidP="00A74E36">
          <w:pPr>
            <w:pStyle w:val="B2E761EBD69749E2B1A8AD092DDA4CF4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02D8945F64C42D7BF68A22FF9329B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75E4B8-9DE6-4201-AAB2-2A13E67A3261}"/>
      </w:docPartPr>
      <w:docPartBody>
        <w:p w:rsidR="00000000" w:rsidRDefault="00A74E36" w:rsidP="00A74E36">
          <w:pPr>
            <w:pStyle w:val="602D8945F64C42D7BF68A22FF9329B80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EE8E9285F804B928CDF7DB8F1983F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234FBB-8158-4940-B6BB-CC05FF03C3AA}"/>
      </w:docPartPr>
      <w:docPartBody>
        <w:p w:rsidR="00000000" w:rsidRDefault="00A74E36" w:rsidP="00A74E36">
          <w:pPr>
            <w:pStyle w:val="7EE8E9285F804B928CDF7DB8F1983FAF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5EEB9C147C944A88B6E88571754D1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9642D3-533A-4910-8AAF-B672E7F3D8DF}"/>
      </w:docPartPr>
      <w:docPartBody>
        <w:p w:rsidR="00000000" w:rsidRDefault="00A74E36" w:rsidP="00A74E36">
          <w:pPr>
            <w:pStyle w:val="85EEB9C147C944A88B6E88571754D10A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2B7F518F2F64589AF49132E1CB0D4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5B81E2-92B2-4A3D-86B5-B26C80270D08}"/>
      </w:docPartPr>
      <w:docPartBody>
        <w:p w:rsidR="00000000" w:rsidRDefault="00A74E36" w:rsidP="00A74E36">
          <w:pPr>
            <w:pStyle w:val="E2B7F518F2F64589AF49132E1CB0D4FC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9DA588690B744158D4E4D2B51374B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3D271B-3EF8-4EA8-82E0-06BAA4AE973D}"/>
      </w:docPartPr>
      <w:docPartBody>
        <w:p w:rsidR="00000000" w:rsidRDefault="00A74E36" w:rsidP="00A74E36">
          <w:pPr>
            <w:pStyle w:val="B9DA588690B744158D4E4D2B51374BDA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5829AC1044442059543BCF879B6A3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1B05CE-489B-460E-980D-EF74AB49D6DC}"/>
      </w:docPartPr>
      <w:docPartBody>
        <w:p w:rsidR="00000000" w:rsidRDefault="00A74E36" w:rsidP="00A74E36">
          <w:pPr>
            <w:pStyle w:val="B5829AC1044442059543BCF879B6A3FC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98D5A2B998A4DC19862DB29736E69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C9C17B-D9B8-44A7-B803-916E05EDF236}"/>
      </w:docPartPr>
      <w:docPartBody>
        <w:p w:rsidR="00000000" w:rsidRDefault="00A74E36" w:rsidP="00A74E36">
          <w:pPr>
            <w:pStyle w:val="998D5A2B998A4DC19862DB29736E694F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3ED1CDE32BA459FB76DD46CD21DB2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BF5D29-3F5A-48D6-A85C-44839292E185}"/>
      </w:docPartPr>
      <w:docPartBody>
        <w:p w:rsidR="00000000" w:rsidRDefault="00A74E36" w:rsidP="00A74E36">
          <w:pPr>
            <w:pStyle w:val="03ED1CDE32BA459FB76DD46CD21DB243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68E66EEA8814527845C2BA8994361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B0FF99-3899-4EC5-9C4F-0F356D2BE36F}"/>
      </w:docPartPr>
      <w:docPartBody>
        <w:p w:rsidR="00000000" w:rsidRDefault="00A74E36" w:rsidP="00A74E36">
          <w:pPr>
            <w:pStyle w:val="468E66EEA8814527845C2BA899436116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45A0EC7BF3D4FBFB8943438E5D163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0EFDF1-961E-4EA8-97F7-BA2754E98EBB}"/>
      </w:docPartPr>
      <w:docPartBody>
        <w:p w:rsidR="00000000" w:rsidRDefault="00A74E36" w:rsidP="00A74E36">
          <w:pPr>
            <w:pStyle w:val="E45A0EC7BF3D4FBFB8943438E5D16351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591123D38114F61BAF32CD681870F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29140A-B203-4417-9794-847A91E0F487}"/>
      </w:docPartPr>
      <w:docPartBody>
        <w:p w:rsidR="00000000" w:rsidRDefault="00A74E36" w:rsidP="00A74E36">
          <w:pPr>
            <w:pStyle w:val="1591123D38114F61BAF32CD681870F39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CC91E1A2D164C618FA66F13219CCB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B6C3FD-3414-4348-B4FD-1855B52F5E8B}"/>
      </w:docPartPr>
      <w:docPartBody>
        <w:p w:rsidR="00000000" w:rsidRDefault="00A74E36" w:rsidP="00A74E36">
          <w:pPr>
            <w:pStyle w:val="ACC91E1A2D164C618FA66F13219CCB09"/>
          </w:pPr>
          <w:r w:rsidRPr="00253CB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9BE75867DB142E49C7E59DF623354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975DFC-28CC-4955-916B-9942E5059991}"/>
      </w:docPartPr>
      <w:docPartBody>
        <w:p w:rsidR="00000000" w:rsidRDefault="00A74E36" w:rsidP="00A74E36">
          <w:pPr>
            <w:pStyle w:val="09BE75867DB142E49C7E59DF62335434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FD8DCBAB5844922B31149ACDA8221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886EB5-7288-4232-A10A-1038DE98302F}"/>
      </w:docPartPr>
      <w:docPartBody>
        <w:p w:rsidR="00000000" w:rsidRDefault="00A74E36" w:rsidP="00A74E36">
          <w:pPr>
            <w:pStyle w:val="6FD8DCBAB5844922B31149ACDA822126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ADA3F14BDAD4A29868DF56B244253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3EEEDC-C55B-48F7-A540-F107337C3E6E}"/>
      </w:docPartPr>
      <w:docPartBody>
        <w:p w:rsidR="00000000" w:rsidRDefault="00A74E36" w:rsidP="00A74E36">
          <w:pPr>
            <w:pStyle w:val="7ADA3F14BDAD4A29868DF56B24425348"/>
          </w:pPr>
          <w:r w:rsidRPr="00423F5A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9A"/>
    <w:rsid w:val="0002026F"/>
    <w:rsid w:val="00030639"/>
    <w:rsid w:val="00224FB1"/>
    <w:rsid w:val="003A04D2"/>
    <w:rsid w:val="005E1A65"/>
    <w:rsid w:val="006617FE"/>
    <w:rsid w:val="006B5C26"/>
    <w:rsid w:val="00787604"/>
    <w:rsid w:val="008257BC"/>
    <w:rsid w:val="0096582C"/>
    <w:rsid w:val="00A633F1"/>
    <w:rsid w:val="00A74E36"/>
    <w:rsid w:val="00B36240"/>
    <w:rsid w:val="00D1709A"/>
    <w:rsid w:val="00D3016A"/>
    <w:rsid w:val="00ED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74E36"/>
    <w:rPr>
      <w:color w:val="808080"/>
    </w:rPr>
  </w:style>
  <w:style w:type="paragraph" w:customStyle="1" w:styleId="7B22E19463834458A461E5FA33002144">
    <w:name w:val="7B22E19463834458A461E5FA33002144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">
    <w:name w:val="B257FD3369D246049DB237A18095302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DB03C801F84CEA9E1E0767DB6F0E99">
    <w:name w:val="84DB03C801F84CEA9E1E0767DB6F0E9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255D7A189E4BF088A5CC536B6DFFB5">
    <w:name w:val="7D255D7A189E4BF088A5CC536B6DFFB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5120CA86D40459B5714C148A4229C">
    <w:name w:val="24E5120CA86D40459B5714C148A4229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0EA7392CC64A5BB899E913AA4972CA">
    <w:name w:val="BB0EA7392CC64A5BB899E913AA4972C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289732C2254511AF7255B8FAA1DA91">
    <w:name w:val="88289732C2254511AF7255B8FAA1DA9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024AA228C14B99B73C7A841E116557">
    <w:name w:val="0D024AA228C14B99B73C7A841E11655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40E266076540DD958BDDB30C001772">
    <w:name w:val="8C40E266076540DD958BDDB30C00177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AFE81DBB4A4724BBDDDBA740A5C6EB">
    <w:name w:val="ACAFE81DBB4A4724BBDDDBA740A5C6EB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242AF4CC484818AF63B367987549FD">
    <w:name w:val="4C242AF4CC484818AF63B367987549F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F9DBEC71A42C8B12A886D5DE314E8">
    <w:name w:val="B88F9DBEC71A42C8B12A886D5DE314E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5FB2B23605434EA850F2DE83F83B68">
    <w:name w:val="705FB2B23605434EA850F2DE83F83B6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EA1E953FA54084B18F1814E955E2AF">
    <w:name w:val="30EA1E953FA54084B18F1814E955E2AF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A9725707CB495B9BE541B8AABD47F2">
    <w:name w:val="87A9725707CB495B9BE541B8AABD47F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3534EF97104FFC818CA6A4B66D2758">
    <w:name w:val="443534EF97104FFC818CA6A4B66D275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020CD15A244CBAB5BE25C7497A0AF7">
    <w:name w:val="70020CD15A244CBAB5BE25C7497A0AF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0C508CD634C118460FD020062241A">
    <w:name w:val="CEE0C508CD634C118460FD020062241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BA8CE3F6244841928AA2764A5DD709">
    <w:name w:val="AABA8CE3F6244841928AA2764A5DD70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265CA631B941E5AB91BA7183D768F6">
    <w:name w:val="A4265CA631B941E5AB91BA7183D768F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D17579CB134E01B8B5F00909FF04DA">
    <w:name w:val="F1D17579CB134E01B8B5F00909FF04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A1CECB54D74FD69A6F497B27EA92BD">
    <w:name w:val="30A1CECB54D74FD69A6F497B27EA92B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D86443BE6648328DCE84974403B093">
    <w:name w:val="A5D86443BE6648328DCE84974403B093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7D852DA6BE4660B8D1858D43D9526A">
    <w:name w:val="E97D852DA6BE4660B8D1858D43D9526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52DA6505AC4F2EAAC62333999F13DA">
    <w:name w:val="6852DA6505AC4F2EAAC62333999F13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08D64553074641877D31689FC0D401">
    <w:name w:val="4B08D64553074641877D31689FC0D40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320681CBE400BA38E01C14B2B0655">
    <w:name w:val="DB4320681CBE400BA38E01C14B2B065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91DC2272E54002B80261E643E9B966">
    <w:name w:val="0691DC2272E54002B80261E643E9B96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004C1FA5EA45BC907E3C4A3B6D60E6">
    <w:name w:val="D8004C1FA5EA45BC907E3C4A3B6D60E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9B9E7671984AC4B81B0DB761A859E2">
    <w:name w:val="5F9B9E7671984AC4B81B0DB761A859E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21C97C514D44E0B6C5CBB7A04AFD75">
    <w:name w:val="0D21C97C514D44E0B6C5CBB7A04AFD7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EF085AA3C50448C856D6CCDF961D70C">
    <w:name w:val="0EF085AA3C50448C856D6CCDF961D70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E7C0AD9A4C468CA82A5F13894199B8">
    <w:name w:val="C8E7C0AD9A4C468CA82A5F13894199B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9C6CD11F31474BABE2E47096361AD8">
    <w:name w:val="5E9C6CD11F31474BABE2E47096361AD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CB5B4E2D70427DA48A319E295C9A7E">
    <w:name w:val="8FCB5B4E2D70427DA48A319E295C9A7E"/>
    <w:rsid w:val="0002026F"/>
  </w:style>
  <w:style w:type="paragraph" w:customStyle="1" w:styleId="FD4BD33BB41F41558BD9E533EEE32087">
    <w:name w:val="FD4BD33BB41F41558BD9E533EEE32087"/>
    <w:rsid w:val="0002026F"/>
  </w:style>
  <w:style w:type="paragraph" w:customStyle="1" w:styleId="40E611FAC3B342ACB2BFC8C4B1C24300">
    <w:name w:val="40E611FAC3B342ACB2BFC8C4B1C24300"/>
    <w:rsid w:val="0002026F"/>
  </w:style>
  <w:style w:type="paragraph" w:customStyle="1" w:styleId="A76DE5B324B648779D7A9733DA9A2EBF">
    <w:name w:val="A76DE5B324B648779D7A9733DA9A2EBF"/>
    <w:rsid w:val="0002026F"/>
  </w:style>
  <w:style w:type="paragraph" w:customStyle="1" w:styleId="151FF7AFB66548549E6156C119361094">
    <w:name w:val="151FF7AFB66548549E6156C119361094"/>
    <w:rsid w:val="0002026F"/>
  </w:style>
  <w:style w:type="paragraph" w:customStyle="1" w:styleId="A00921AADFDE43FBB564C573642F2AE2">
    <w:name w:val="A00921AADFDE43FBB564C573642F2AE2"/>
    <w:rsid w:val="0002026F"/>
  </w:style>
  <w:style w:type="paragraph" w:customStyle="1" w:styleId="405B8D144B444538A0985D79B07A8CD8">
    <w:name w:val="405B8D144B444538A0985D79B07A8CD8"/>
    <w:rsid w:val="0002026F"/>
  </w:style>
  <w:style w:type="paragraph" w:customStyle="1" w:styleId="6EFC7185A9F04FB0BE3A32BB0E130254">
    <w:name w:val="6EFC7185A9F04FB0BE3A32BB0E130254"/>
    <w:rsid w:val="0002026F"/>
  </w:style>
  <w:style w:type="paragraph" w:customStyle="1" w:styleId="ECD1D27B9EEF46FA8BC806A489DAF456">
    <w:name w:val="ECD1D27B9EEF46FA8BC806A489DAF456"/>
    <w:rsid w:val="0002026F"/>
  </w:style>
  <w:style w:type="paragraph" w:customStyle="1" w:styleId="8BCA77C106B74036811D53018AC5748F">
    <w:name w:val="8BCA77C106B74036811D53018AC5748F"/>
    <w:rsid w:val="0002026F"/>
  </w:style>
  <w:style w:type="paragraph" w:customStyle="1" w:styleId="CB5684A1935C498094B5F7B020E192AA">
    <w:name w:val="CB5684A1935C498094B5F7B020E192AA"/>
    <w:rsid w:val="0002026F"/>
  </w:style>
  <w:style w:type="paragraph" w:customStyle="1" w:styleId="3DEE4BE70B5F4EDBA60A481B0DAC5984">
    <w:name w:val="3DEE4BE70B5F4EDBA60A481B0DAC5984"/>
    <w:rsid w:val="0002026F"/>
  </w:style>
  <w:style w:type="paragraph" w:customStyle="1" w:styleId="7B22E19463834458A461E5FA330021441">
    <w:name w:val="7B22E19463834458A461E5FA33002144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1">
    <w:name w:val="B257FD3369D246049DB237A180953021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69AF37EF3B4CCAB583BFA0E920ABAC">
    <w:name w:val="4369AF37EF3B4CCAB583BFA0E920ABA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476EA1ED91491E9E82859B7CAC71CB">
    <w:name w:val="16476EA1ED91491E9E82859B7CAC71C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6486D4225400C9F02CDADE1DACFBE">
    <w:name w:val="6D46486D4225400C9F02CDADE1DACFB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F330299D3C4813869280DCA7AD5663">
    <w:name w:val="0DF330299D3C4813869280DCA7AD566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2115375E6E49E29D470AAD0203B989">
    <w:name w:val="B02115375E6E49E29D470AAD0203B98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6CBA28D095436D9EDD3E104B18B3E9">
    <w:name w:val="A76CBA28D095436D9EDD3E104B18B3E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6FBAF31FF74BB8AD8B5C0D1774CD13">
    <w:name w:val="B46FBAF31FF74BB8AD8B5C0D1774CD1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350F38A53D44F39E3A51FC85C91F21">
    <w:name w:val="09350F38A53D44F39E3A51FC85C91F2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19C292F54442D285037001CD732A09">
    <w:name w:val="AA19C292F54442D285037001CD732A0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411CC016DE452AA7B5BDA97BA86BA1">
    <w:name w:val="17411CC016DE452AA7B5BDA97BA86BA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CCE77977AD413BBABF637932FA92E1">
    <w:name w:val="5FCCE77977AD413BBABF637932FA92E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77F77F6D94500BA5E48C91DE57660">
    <w:name w:val="98877F77F6D94500BA5E48C91DE5766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D0BAB54044054869E67589F9DFBD9">
    <w:name w:val="3A7D0BAB54044054869E67589F9DFBD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32615A69F24FA9890896F6109730FA">
    <w:name w:val="9132615A69F24FA9890896F6109730F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FFEEBEA9D54C46B411CB36EB936495">
    <w:name w:val="5BFFEEBEA9D54C46B411CB36EB93649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2435BA4A144A98B1E5859846F644F6">
    <w:name w:val="B82435BA4A144A98B1E5859846F644F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6FBF8070D1497F93BBF5CB8E4A7D33">
    <w:name w:val="186FBF8070D1497F93BBF5CB8E4A7D3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10620F87BB4ADDAC5E9B94B8D03059">
    <w:name w:val="D710620F87BB4ADDAC5E9B94B8D0305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5EE536A14D4FB58FE119AAB4452571">
    <w:name w:val="985EE536A14D4FB58FE119AAB445257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57B57AC37348119A35A67C2C7C2C94">
    <w:name w:val="6557B57AC37348119A35A67C2C7C2C9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2403239BF14CD5B70348351C6C5D3C">
    <w:name w:val="262403239BF14CD5B70348351C6C5D3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2D3351BD42A28EAB47EC8D418956">
    <w:name w:val="6AE02D3351BD42A28EAB47EC8D41895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E92D1960A1463E8EBA134DE565DD0A">
    <w:name w:val="89E92D1960A1463E8EBA134DE565DD0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778D53DF13A4F2486F7D90E44D6917E">
    <w:name w:val="5778D53DF13A4F2486F7D90E44D6917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A16D6FF958458586B3E1BBB8993730">
    <w:name w:val="8FA16D6FF958458586B3E1BBB899373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267E1A48B44CCCB2554AAA0B1FDE19">
    <w:name w:val="11267E1A48B44CCCB2554AAA0B1FDE1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DF144739344EB18012FCD4CC6A3482">
    <w:name w:val="2DDF144739344EB18012FCD4CC6A3482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5475B50B2E463298A8FF5412FCF548">
    <w:name w:val="EC5475B50B2E463298A8FF5412FCF548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DD0D367E5C4942B93C171B81FF0C5B">
    <w:name w:val="D5DD0D367E5C4942B93C171B81FF0C5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35122E871F406A94CF99BEAFDAAA85">
    <w:name w:val="4935122E871F406A94CF99BEAFDAAA8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BA9BA8EFF648E6A5892179988D420E">
    <w:name w:val="09BA9BA8EFF648E6A5892179988D420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CDD37D6F3450D93241E779C3E5E77">
    <w:name w:val="24ECDD37D6F3450D93241E779C3E5E77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2DF8F2AA99349B18431790DB0D269F4">
    <w:name w:val="32DF8F2AA99349B18431790DB0D269F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2E19463834458A461E5FA330021442">
    <w:name w:val="7B22E19463834458A461E5FA33002144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2">
    <w:name w:val="B257FD3369D246049DB237A180953021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513952F9584A9583E62B990D9389F6">
    <w:name w:val="BC513952F9584A9583E62B990D9389F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400953C667421B92B0A5B9A32B997E">
    <w:name w:val="76400953C667421B92B0A5B9A32B997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591CF349F64269A7585A17F0D6B96C">
    <w:name w:val="77591CF349F64269A7585A17F0D6B9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AEB354D49046E2A461B492029EED0A">
    <w:name w:val="26AEB354D49046E2A461B492029EED0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71FA0B72A40A59A6016B7874673B6">
    <w:name w:val="89371FA0B72A40A59A6016B7874673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8D9AE857E54861899701EEDC3C07F2">
    <w:name w:val="548D9AE857E54861899701EEDC3C07F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CF92B8217F4F608F7F004C024296F8">
    <w:name w:val="01CF92B8217F4F608F7F004C024296F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A38F23A8D94974B4304DB4AECBF325">
    <w:name w:val="FAA38F23A8D94974B4304DB4AECBF325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38B9099004393A6336D370E97580F">
    <w:name w:val="0A838B9099004393A6336D370E97580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744E93F754391AC0FFDF4065F90B3">
    <w:name w:val="B88744E93F754391AC0FFDF4065F90B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81ED8A6D02415288C197BC43B4516A">
    <w:name w:val="9281ED8A6D02415288C197BC43B4516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96F052BA6E4D63B7B182515A0640D8">
    <w:name w:val="A496F052BA6E4D63B7B182515A0640D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14A184000F46D7BC3D018F588E4724">
    <w:name w:val="9F14A184000F46D7BC3D018F588E472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CC2B561397456EAF9FA60EF368723A">
    <w:name w:val="C4CC2B561397456EAF9FA60EF368723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85AFB1BF3234FB2ABCD16B72203C2DA">
    <w:name w:val="785AFB1BF3234FB2ABCD16B72203C2D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CA483845E042E6900C30B2717E8F93">
    <w:name w:val="05CA483845E042E6900C30B2717E8F9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327076D6164FF8B5F41D464FFE20B6">
    <w:name w:val="99327076D6164FF8B5F41D464FFE20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A6EF15E294980827BC92C0B179FF0">
    <w:name w:val="C28A6EF15E294980827BC92C0B179FF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B0C219EF964D54A196A4A5FA4E5DA8">
    <w:name w:val="37B0C219EF964D54A196A4A5FA4E5DA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5E1F7BD4344829B747DC86FE43F14C">
    <w:name w:val="455E1F7BD4344829B747DC86FE43F14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5D9523A0C946CC96C06CD10689FC6C">
    <w:name w:val="E35D9523A0C946CC96C06CD10689FC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9C8DF438D14593A47866AA6496547B">
    <w:name w:val="AB9C8DF438D14593A47866AA6496547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205AC34E041789EF450964A05C5E7">
    <w:name w:val="B8A205AC34E041789EF450964A05C5E7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249E39C71749E1B5E06A5548F21E91">
    <w:name w:val="7F249E39C71749E1B5E06A5548F21E9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9F785B048D4B48BD7F703C3A2F2D06">
    <w:name w:val="4F9F785B048D4B48BD7F703C3A2F2D0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5F21D5290948119BAA1C3BCA726E0B">
    <w:name w:val="5C5F21D5290948119BAA1C3BCA726E0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A455BD216D47418210EB54762EA7A0">
    <w:name w:val="52A455BD216D47418210EB54762EA7A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1F79C4835B4B24BA254FB1DB08F680">
    <w:name w:val="4D1F79C4835B4B24BA254FB1DB08F68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13D1DC95F74B2CA371112D4303C154">
    <w:name w:val="7113D1DC95F74B2CA371112D4303C15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D043C817764DB591D77844DDC5039F">
    <w:name w:val="68D043C817764DB591D77844DDC5039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F23582C0F04F6296812156B3111DAE">
    <w:name w:val="E1F23582C0F04F6296812156B3111DA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DBFF97876400D97A4BD8E269F420D">
    <w:name w:val="9E5DBFF97876400D97A4BD8E269F420D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027FB57FB8415A9F29DF38D9143271">
    <w:name w:val="71027FB57FB8415A9F29DF38D914327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5B8D26A36E4F88B09DD749A392BDC4">
    <w:name w:val="955B8D26A36E4F88B09DD749A392BDC4"/>
    <w:rsid w:val="003A04D2"/>
  </w:style>
  <w:style w:type="paragraph" w:customStyle="1" w:styleId="F9F60AF066B14FDE8103F56C3E451E4B">
    <w:name w:val="F9F60AF066B14FDE8103F56C3E451E4B"/>
    <w:rsid w:val="003A04D2"/>
  </w:style>
  <w:style w:type="paragraph" w:customStyle="1" w:styleId="CA98D8B9E20B415BA123D1375FCA1ADF">
    <w:name w:val="CA98D8B9E20B415BA123D1375FCA1ADF"/>
    <w:rsid w:val="003A04D2"/>
  </w:style>
  <w:style w:type="paragraph" w:customStyle="1" w:styleId="370074E68B194DEDA9F54470506DCE45">
    <w:name w:val="370074E68B194DEDA9F54470506DCE45"/>
    <w:rsid w:val="003A04D2"/>
  </w:style>
  <w:style w:type="paragraph" w:customStyle="1" w:styleId="9D91B5708206480D96CDB1CFAF9F976C">
    <w:name w:val="9D91B5708206480D96CDB1CFAF9F976C"/>
    <w:rsid w:val="003A04D2"/>
  </w:style>
  <w:style w:type="paragraph" w:customStyle="1" w:styleId="0243E2A3559B4AF0B45236A7B565EC6F">
    <w:name w:val="0243E2A3559B4AF0B45236A7B565EC6F"/>
    <w:rsid w:val="003A04D2"/>
  </w:style>
  <w:style w:type="paragraph" w:customStyle="1" w:styleId="A6D120FA5E1B4496A65A05D59093D9EE">
    <w:name w:val="A6D120FA5E1B4496A65A05D59093D9EE"/>
    <w:rsid w:val="003A04D2"/>
  </w:style>
  <w:style w:type="paragraph" w:customStyle="1" w:styleId="A84874FB7FBA4C7C8B3EBBB4402DE057">
    <w:name w:val="A84874FB7FBA4C7C8B3EBBB4402DE057"/>
    <w:rsid w:val="003A04D2"/>
  </w:style>
  <w:style w:type="paragraph" w:customStyle="1" w:styleId="94556F0A47BE45998D529A9DF2D4335F">
    <w:name w:val="94556F0A47BE45998D529A9DF2D4335F"/>
    <w:rsid w:val="003A04D2"/>
  </w:style>
  <w:style w:type="paragraph" w:customStyle="1" w:styleId="F364DDB9C0294BC692D9AC284D7292FE">
    <w:name w:val="F364DDB9C0294BC692D9AC284D7292FE"/>
    <w:rsid w:val="003A04D2"/>
  </w:style>
  <w:style w:type="paragraph" w:customStyle="1" w:styleId="171903E684344E219BA2103DA086ABE8">
    <w:name w:val="171903E684344E219BA2103DA086ABE8"/>
    <w:rsid w:val="003A04D2"/>
  </w:style>
  <w:style w:type="paragraph" w:customStyle="1" w:styleId="2D5AE4AE8AE34A4C8D669903105A3954">
    <w:name w:val="2D5AE4AE8AE34A4C8D669903105A3954"/>
    <w:rsid w:val="003A04D2"/>
  </w:style>
  <w:style w:type="paragraph" w:customStyle="1" w:styleId="DE6125D7B4EC45539F481B59806BEE92">
    <w:name w:val="DE6125D7B4EC45539F481B59806BEE92"/>
    <w:rsid w:val="003A04D2"/>
  </w:style>
  <w:style w:type="paragraph" w:customStyle="1" w:styleId="D098A29F96C047CBB2E19ACB6973FA78">
    <w:name w:val="D098A29F96C047CBB2E19ACB6973FA78"/>
    <w:rsid w:val="003A04D2"/>
  </w:style>
  <w:style w:type="paragraph" w:customStyle="1" w:styleId="12DCFD82AD534045BA6B721938F30D56">
    <w:name w:val="12DCFD82AD534045BA6B721938F30D56"/>
    <w:rsid w:val="003A04D2"/>
  </w:style>
  <w:style w:type="paragraph" w:customStyle="1" w:styleId="D14259DA940844B6A9B73B74450137DD">
    <w:name w:val="D14259DA940844B6A9B73B74450137DD"/>
    <w:rsid w:val="003A04D2"/>
  </w:style>
  <w:style w:type="paragraph" w:customStyle="1" w:styleId="CEBC4AAD0EB1464F94C57755065570FF">
    <w:name w:val="CEBC4AAD0EB1464F94C57755065570FF"/>
    <w:rsid w:val="003A04D2"/>
  </w:style>
  <w:style w:type="paragraph" w:customStyle="1" w:styleId="BEDB7209D48144B4A26FDF03ACAEC396">
    <w:name w:val="BEDB7209D48144B4A26FDF03ACAEC396"/>
    <w:rsid w:val="003A04D2"/>
  </w:style>
  <w:style w:type="paragraph" w:customStyle="1" w:styleId="A3F3D2E83FF1460C86621480A980FE0B">
    <w:name w:val="A3F3D2E83FF1460C86621480A980FE0B"/>
    <w:rsid w:val="003A04D2"/>
  </w:style>
  <w:style w:type="paragraph" w:customStyle="1" w:styleId="5A6283156BAF41989F8E06F5E3807234">
    <w:name w:val="5A6283156BAF41989F8E06F5E3807234"/>
    <w:rsid w:val="003A04D2"/>
  </w:style>
  <w:style w:type="paragraph" w:customStyle="1" w:styleId="D0834D06610842B39506A75F9422C238">
    <w:name w:val="D0834D06610842B39506A75F9422C238"/>
    <w:rsid w:val="003A04D2"/>
  </w:style>
  <w:style w:type="paragraph" w:customStyle="1" w:styleId="9D404F63C9214E3F989FB53E057BAE8D">
    <w:name w:val="9D404F63C9214E3F989FB53E057BAE8D"/>
    <w:rsid w:val="003A04D2"/>
  </w:style>
  <w:style w:type="paragraph" w:customStyle="1" w:styleId="37F1BD82304C410FA37F0DD12D0D54D8">
    <w:name w:val="37F1BD82304C410FA37F0DD12D0D54D8"/>
    <w:rsid w:val="003A04D2"/>
  </w:style>
  <w:style w:type="paragraph" w:customStyle="1" w:styleId="DC6C00EF75AE4EA5ABDA4984DE1CD39F">
    <w:name w:val="DC6C00EF75AE4EA5ABDA4984DE1CD39F"/>
    <w:rsid w:val="003A04D2"/>
  </w:style>
  <w:style w:type="paragraph" w:customStyle="1" w:styleId="3C69C5FCD48B4733BC9F84C0017E3675">
    <w:name w:val="3C69C5FCD48B4733BC9F84C0017E3675"/>
    <w:rsid w:val="003A04D2"/>
  </w:style>
  <w:style w:type="paragraph" w:customStyle="1" w:styleId="9822C247107542DE8A0AE8DB3B6EACD7">
    <w:name w:val="9822C247107542DE8A0AE8DB3B6EACD7"/>
    <w:rsid w:val="003A04D2"/>
  </w:style>
  <w:style w:type="paragraph" w:customStyle="1" w:styleId="DAA62B53AABA45C5AC685A7700A5F40F">
    <w:name w:val="DAA62B53AABA45C5AC685A7700A5F40F"/>
    <w:rsid w:val="003A04D2"/>
  </w:style>
  <w:style w:type="paragraph" w:customStyle="1" w:styleId="A8E5052695734EAD8AAC01C565B8DAA2">
    <w:name w:val="A8E5052695734EAD8AAC01C565B8DAA2"/>
    <w:rsid w:val="003A04D2"/>
  </w:style>
  <w:style w:type="paragraph" w:customStyle="1" w:styleId="8943C343588A4A228AEA308E7F6FE5D8">
    <w:name w:val="8943C343588A4A228AEA308E7F6FE5D8"/>
    <w:rsid w:val="003A04D2"/>
  </w:style>
  <w:style w:type="paragraph" w:customStyle="1" w:styleId="2A923F69C1CD479995EAC11E4DCC07CD">
    <w:name w:val="2A923F69C1CD479995EAC11E4DCC07CD"/>
    <w:rsid w:val="003A04D2"/>
  </w:style>
  <w:style w:type="paragraph" w:customStyle="1" w:styleId="DD8F9EC00B0E4DDFAB14EC434005B550">
    <w:name w:val="DD8F9EC00B0E4DDFAB14EC434005B550"/>
    <w:rsid w:val="003A04D2"/>
  </w:style>
  <w:style w:type="paragraph" w:customStyle="1" w:styleId="44DA8CC8044B42F09740E9810BF42FB3">
    <w:name w:val="44DA8CC8044B42F09740E9810BF42FB3"/>
    <w:rsid w:val="003A04D2"/>
  </w:style>
  <w:style w:type="paragraph" w:customStyle="1" w:styleId="15107B4A6A704FB399332E100CDFAD41">
    <w:name w:val="15107B4A6A704FB399332E100CDFAD41"/>
    <w:rsid w:val="003A04D2"/>
  </w:style>
  <w:style w:type="paragraph" w:customStyle="1" w:styleId="FFB74B027D3D4D7FA0A5310A3BE4B309">
    <w:name w:val="FFB74B027D3D4D7FA0A5310A3BE4B309"/>
    <w:rsid w:val="003A04D2"/>
  </w:style>
  <w:style w:type="paragraph" w:customStyle="1" w:styleId="57950C4F0C6D4640B93EC63EAFF95487">
    <w:name w:val="57950C4F0C6D4640B93EC63EAFF95487"/>
    <w:rsid w:val="003A04D2"/>
  </w:style>
  <w:style w:type="paragraph" w:customStyle="1" w:styleId="66D4A04A167C4A10B14634FE03096234">
    <w:name w:val="66D4A04A167C4A10B14634FE03096234"/>
    <w:rsid w:val="003A04D2"/>
  </w:style>
  <w:style w:type="paragraph" w:customStyle="1" w:styleId="FB16258BEBE442BA85DD6AA5C9F0B3E3">
    <w:name w:val="FB16258BEBE442BA85DD6AA5C9F0B3E3"/>
    <w:rsid w:val="003A04D2"/>
  </w:style>
  <w:style w:type="paragraph" w:customStyle="1" w:styleId="21160FBFB61C40A1B88ED60E3C56D42E">
    <w:name w:val="21160FBFB61C40A1B88ED60E3C56D42E"/>
    <w:rsid w:val="003A04D2"/>
  </w:style>
  <w:style w:type="paragraph" w:customStyle="1" w:styleId="1692CB978C814394882EDE56199860B5">
    <w:name w:val="1692CB978C814394882EDE56199860B5"/>
    <w:rsid w:val="003A04D2"/>
  </w:style>
  <w:style w:type="paragraph" w:customStyle="1" w:styleId="8B11B4E17CA34F088A409DBCCD366587">
    <w:name w:val="8B11B4E17CA34F088A409DBCCD366587"/>
    <w:rsid w:val="003A04D2"/>
  </w:style>
  <w:style w:type="paragraph" w:customStyle="1" w:styleId="D4B3883FD84842B2841DB33E07C95FF8">
    <w:name w:val="D4B3883FD84842B2841DB33E07C95FF8"/>
    <w:rsid w:val="003A04D2"/>
  </w:style>
  <w:style w:type="paragraph" w:customStyle="1" w:styleId="05C692DE78E54E1BB0367EDA41271A0D">
    <w:name w:val="05C692DE78E54E1BB0367EDA41271A0D"/>
    <w:rsid w:val="003A04D2"/>
  </w:style>
  <w:style w:type="paragraph" w:customStyle="1" w:styleId="4A4881AC32D44486B3B38C26A0FF9F97">
    <w:name w:val="4A4881AC32D44486B3B38C26A0FF9F97"/>
    <w:rsid w:val="003A04D2"/>
  </w:style>
  <w:style w:type="paragraph" w:customStyle="1" w:styleId="3D1FF55A0717449087E24F41ED32D18F">
    <w:name w:val="3D1FF55A0717449087E24F41ED32D18F"/>
    <w:rsid w:val="003A04D2"/>
  </w:style>
  <w:style w:type="paragraph" w:customStyle="1" w:styleId="97908C19AE1A40F4967071EEDB27C210">
    <w:name w:val="97908C19AE1A40F4967071EEDB27C210"/>
    <w:rsid w:val="003A04D2"/>
  </w:style>
  <w:style w:type="paragraph" w:customStyle="1" w:styleId="1502A3904BC24D65A6ED4E86C2A5D4F3">
    <w:name w:val="1502A3904BC24D65A6ED4E86C2A5D4F3"/>
    <w:rsid w:val="003A04D2"/>
  </w:style>
  <w:style w:type="paragraph" w:customStyle="1" w:styleId="CA256A666C39470D8B37969BB40AA022">
    <w:name w:val="CA256A666C39470D8B37969BB40AA022"/>
    <w:rsid w:val="003A04D2"/>
  </w:style>
  <w:style w:type="paragraph" w:customStyle="1" w:styleId="AD044E09BEAE479A90C0CAB0C2FEDA51">
    <w:name w:val="AD044E09BEAE479A90C0CAB0C2FEDA51"/>
    <w:rsid w:val="003A04D2"/>
  </w:style>
  <w:style w:type="paragraph" w:customStyle="1" w:styleId="0C5DA1819F3C4476B0A42B5FCAF37041">
    <w:name w:val="0C5DA1819F3C4476B0A42B5FCAF37041"/>
    <w:rsid w:val="003A04D2"/>
  </w:style>
  <w:style w:type="paragraph" w:customStyle="1" w:styleId="74D2F1E2A6114A91A81EADBC9DC0C196">
    <w:name w:val="74D2F1E2A6114A91A81EADBC9DC0C196"/>
    <w:rsid w:val="003A04D2"/>
  </w:style>
  <w:style w:type="paragraph" w:customStyle="1" w:styleId="6C946CBF1E404BE7A98328547A30D4A8">
    <w:name w:val="6C946CBF1E404BE7A98328547A30D4A8"/>
    <w:rsid w:val="003A04D2"/>
  </w:style>
  <w:style w:type="paragraph" w:customStyle="1" w:styleId="1D397C8FD3E44F4288776F0D48730883">
    <w:name w:val="1D397C8FD3E44F4288776F0D48730883"/>
    <w:rsid w:val="003A04D2"/>
  </w:style>
  <w:style w:type="paragraph" w:customStyle="1" w:styleId="3706AE5C5BCD4C368292DB10FCB13D93">
    <w:name w:val="3706AE5C5BCD4C368292DB10FCB13D93"/>
    <w:rsid w:val="003A04D2"/>
  </w:style>
  <w:style w:type="paragraph" w:customStyle="1" w:styleId="007BA708C9A643C6915C6ECA227F4D71">
    <w:name w:val="007BA708C9A643C6915C6ECA227F4D71"/>
    <w:rsid w:val="003A04D2"/>
  </w:style>
  <w:style w:type="paragraph" w:customStyle="1" w:styleId="C579E0D64DFF4A1A9B790AA930079798">
    <w:name w:val="C579E0D64DFF4A1A9B790AA930079798"/>
    <w:rsid w:val="003A04D2"/>
  </w:style>
  <w:style w:type="paragraph" w:customStyle="1" w:styleId="4938ED3A59344D6694DA0DB4F87A81F8">
    <w:name w:val="4938ED3A59344D6694DA0DB4F87A81F8"/>
    <w:rsid w:val="003A04D2"/>
  </w:style>
  <w:style w:type="paragraph" w:customStyle="1" w:styleId="6E616031D8F24F58BD86F681D33D7CD4">
    <w:name w:val="6E616031D8F24F58BD86F681D33D7CD4"/>
    <w:rsid w:val="003A04D2"/>
  </w:style>
  <w:style w:type="paragraph" w:customStyle="1" w:styleId="432E20907F0540DBB024DADE3FF2CFCD">
    <w:name w:val="432E20907F0540DBB024DADE3FF2CFCD"/>
    <w:rsid w:val="003A04D2"/>
  </w:style>
  <w:style w:type="paragraph" w:customStyle="1" w:styleId="7C2262149E7A4D59BAE34719ACECB4D3">
    <w:name w:val="7C2262149E7A4D59BAE34719ACECB4D3"/>
    <w:rsid w:val="003A04D2"/>
  </w:style>
  <w:style w:type="paragraph" w:customStyle="1" w:styleId="BF019D2DC0AD4EEAB8B10307041E8A54">
    <w:name w:val="BF019D2DC0AD4EEAB8B10307041E8A54"/>
    <w:rsid w:val="003A04D2"/>
  </w:style>
  <w:style w:type="paragraph" w:customStyle="1" w:styleId="AF632AC4E7CA4548B10099226B03B1F1">
    <w:name w:val="AF632AC4E7CA4548B10099226B03B1F1"/>
    <w:rsid w:val="003A04D2"/>
  </w:style>
  <w:style w:type="paragraph" w:customStyle="1" w:styleId="26E21ED4D9BC42468201CDF171B77E5A">
    <w:name w:val="26E21ED4D9BC42468201CDF171B77E5A"/>
    <w:rsid w:val="003A04D2"/>
  </w:style>
  <w:style w:type="paragraph" w:customStyle="1" w:styleId="4DFE6B8A96954150A8DF6C2ACA9ECDE9">
    <w:name w:val="4DFE6B8A96954150A8DF6C2ACA9ECDE9"/>
    <w:rsid w:val="003A04D2"/>
  </w:style>
  <w:style w:type="paragraph" w:customStyle="1" w:styleId="5D18DBE06BA04FBFA80FC1357506A1CA">
    <w:name w:val="5D18DBE06BA04FBFA80FC1357506A1CA"/>
    <w:rsid w:val="003A04D2"/>
  </w:style>
  <w:style w:type="paragraph" w:customStyle="1" w:styleId="6F72545362A34CCE8A79A9D10ED7479E">
    <w:name w:val="6F72545362A34CCE8A79A9D10ED7479E"/>
    <w:rsid w:val="003A04D2"/>
  </w:style>
  <w:style w:type="paragraph" w:customStyle="1" w:styleId="10B2D11F522941049CE791FF27684E7F">
    <w:name w:val="10B2D11F522941049CE791FF27684E7F"/>
    <w:rsid w:val="003A04D2"/>
  </w:style>
  <w:style w:type="paragraph" w:customStyle="1" w:styleId="C2E7D7337FFF4068B51EE6A9D554F08A">
    <w:name w:val="C2E7D7337FFF4068B51EE6A9D554F08A"/>
    <w:rsid w:val="003A04D2"/>
  </w:style>
  <w:style w:type="paragraph" w:customStyle="1" w:styleId="307ADA669FF6469C9B9528E175873F6C">
    <w:name w:val="307ADA669FF6469C9B9528E175873F6C"/>
    <w:rsid w:val="003A04D2"/>
  </w:style>
  <w:style w:type="paragraph" w:customStyle="1" w:styleId="79C3DF99352640EABA29FC5127B853D7">
    <w:name w:val="79C3DF99352640EABA29FC5127B853D7"/>
    <w:rsid w:val="003A04D2"/>
  </w:style>
  <w:style w:type="paragraph" w:customStyle="1" w:styleId="F54D0B622CE04CF795C64AE10E7F8722">
    <w:name w:val="F54D0B622CE04CF795C64AE10E7F8722"/>
    <w:rsid w:val="003A04D2"/>
  </w:style>
  <w:style w:type="paragraph" w:customStyle="1" w:styleId="AD36CDD96D964FC980A724EC85E5D37D">
    <w:name w:val="AD36CDD96D964FC980A724EC85E5D37D"/>
    <w:rsid w:val="003A04D2"/>
  </w:style>
  <w:style w:type="paragraph" w:customStyle="1" w:styleId="F26F8A493BA3423B95ED45C8271A047C">
    <w:name w:val="F26F8A493BA3423B95ED45C8271A047C"/>
    <w:rsid w:val="003A04D2"/>
  </w:style>
  <w:style w:type="paragraph" w:customStyle="1" w:styleId="6D21E9B142F34D97BC89A02E5600C13F">
    <w:name w:val="6D21E9B142F34D97BC89A02E5600C13F"/>
    <w:rsid w:val="003A04D2"/>
  </w:style>
  <w:style w:type="paragraph" w:customStyle="1" w:styleId="17675AFDE6914967A078737BD2346B31">
    <w:name w:val="17675AFDE6914967A078737BD2346B31"/>
    <w:rsid w:val="003A04D2"/>
  </w:style>
  <w:style w:type="paragraph" w:customStyle="1" w:styleId="5EA1D0AE76334EDF83346C982FF2815F">
    <w:name w:val="5EA1D0AE76334EDF83346C982FF2815F"/>
    <w:rsid w:val="003A04D2"/>
  </w:style>
  <w:style w:type="paragraph" w:customStyle="1" w:styleId="5C0274470A63476C9F5A76E7CCC8047D">
    <w:name w:val="5C0274470A63476C9F5A76E7CCC8047D"/>
    <w:rsid w:val="003A04D2"/>
  </w:style>
  <w:style w:type="paragraph" w:customStyle="1" w:styleId="DFD52246A3644911873FB1F0A47D16A2">
    <w:name w:val="DFD52246A3644911873FB1F0A47D16A2"/>
    <w:rsid w:val="003A04D2"/>
  </w:style>
  <w:style w:type="paragraph" w:customStyle="1" w:styleId="8C3D241E47274F928B87904C74D709F5">
    <w:name w:val="8C3D241E47274F928B87904C74D709F5"/>
    <w:rsid w:val="003A04D2"/>
  </w:style>
  <w:style w:type="paragraph" w:customStyle="1" w:styleId="8998E42BD27E43B6B0EBFF4C50AFEE3C">
    <w:name w:val="8998E42BD27E43B6B0EBFF4C50AFEE3C"/>
    <w:rsid w:val="003A04D2"/>
  </w:style>
  <w:style w:type="paragraph" w:customStyle="1" w:styleId="7551EE932631473988381C20EBE24388">
    <w:name w:val="7551EE932631473988381C20EBE24388"/>
    <w:rsid w:val="003A04D2"/>
  </w:style>
  <w:style w:type="paragraph" w:customStyle="1" w:styleId="C710347B43E74C079B0BB7544DA1FD4C">
    <w:name w:val="C710347B43E74C079B0BB7544DA1FD4C"/>
    <w:rsid w:val="003A04D2"/>
  </w:style>
  <w:style w:type="paragraph" w:customStyle="1" w:styleId="1FA0361D2C704EF2B350C270E90F6AF6">
    <w:name w:val="1FA0361D2C704EF2B350C270E90F6AF6"/>
    <w:rsid w:val="003A04D2"/>
  </w:style>
  <w:style w:type="paragraph" w:customStyle="1" w:styleId="C02BFCE2E0394FFB8D32137493B6878B">
    <w:name w:val="C02BFCE2E0394FFB8D32137493B6878B"/>
    <w:rsid w:val="003A04D2"/>
  </w:style>
  <w:style w:type="paragraph" w:customStyle="1" w:styleId="456C4E1ABEB54FA7AFF2A8B1A0BA71AC">
    <w:name w:val="456C4E1ABEB54FA7AFF2A8B1A0BA71AC"/>
    <w:rsid w:val="003A04D2"/>
  </w:style>
  <w:style w:type="paragraph" w:customStyle="1" w:styleId="4204730AC5A5471DB2B7A8BDE48C4218">
    <w:name w:val="4204730AC5A5471DB2B7A8BDE48C4218"/>
    <w:rsid w:val="003A04D2"/>
  </w:style>
  <w:style w:type="paragraph" w:customStyle="1" w:styleId="AE89A5BA20B2487FA159220A8322B233">
    <w:name w:val="AE89A5BA20B2487FA159220A8322B233"/>
    <w:rsid w:val="003A04D2"/>
  </w:style>
  <w:style w:type="paragraph" w:customStyle="1" w:styleId="4D31FC67D1CB48BDB50534F95FA4E854">
    <w:name w:val="4D31FC67D1CB48BDB50534F95FA4E854"/>
    <w:rsid w:val="003A04D2"/>
  </w:style>
  <w:style w:type="paragraph" w:customStyle="1" w:styleId="0984BFE2440D46B78A9B3396950F24F2">
    <w:name w:val="0984BFE2440D46B78A9B3396950F24F2"/>
    <w:rsid w:val="003A04D2"/>
  </w:style>
  <w:style w:type="paragraph" w:customStyle="1" w:styleId="0E826C9C8B4A4E499AA71063E1505957">
    <w:name w:val="0E826C9C8B4A4E499AA71063E1505957"/>
    <w:rsid w:val="006617FE"/>
    <w:pPr>
      <w:spacing w:after="200" w:line="276" w:lineRule="auto"/>
    </w:pPr>
  </w:style>
  <w:style w:type="paragraph" w:customStyle="1" w:styleId="13FA18135336499AA452E75D81F0B0A5">
    <w:name w:val="13FA18135336499AA452E75D81F0B0A5"/>
    <w:rsid w:val="006617FE"/>
    <w:pPr>
      <w:spacing w:after="200" w:line="276" w:lineRule="auto"/>
    </w:pPr>
  </w:style>
  <w:style w:type="paragraph" w:customStyle="1" w:styleId="A58E38EF51494947B15D39D15B1395BC">
    <w:name w:val="A58E38EF51494947B15D39D15B1395BC"/>
    <w:rsid w:val="006617FE"/>
    <w:pPr>
      <w:spacing w:after="200" w:line="276" w:lineRule="auto"/>
    </w:pPr>
  </w:style>
  <w:style w:type="paragraph" w:customStyle="1" w:styleId="EBA69138D64D4F7D8F4251F439AFBD01">
    <w:name w:val="EBA69138D64D4F7D8F4251F439AFBD01"/>
    <w:rsid w:val="006617FE"/>
    <w:pPr>
      <w:spacing w:after="200" w:line="276" w:lineRule="auto"/>
    </w:pPr>
  </w:style>
  <w:style w:type="paragraph" w:customStyle="1" w:styleId="7135E859299F4F6AA2DBC4728B90DAA6">
    <w:name w:val="7135E859299F4F6AA2DBC4728B90DAA6"/>
    <w:rsid w:val="006617FE"/>
    <w:pPr>
      <w:spacing w:after="200" w:line="276" w:lineRule="auto"/>
    </w:pPr>
  </w:style>
  <w:style w:type="paragraph" w:customStyle="1" w:styleId="09F60801A6D24F7EA38971FF32808C7F">
    <w:name w:val="09F60801A6D24F7EA38971FF32808C7F"/>
    <w:rsid w:val="006617FE"/>
    <w:pPr>
      <w:spacing w:after="200" w:line="276" w:lineRule="auto"/>
    </w:pPr>
  </w:style>
  <w:style w:type="paragraph" w:customStyle="1" w:styleId="30AEDD0419C54D69B0AEA228771CD3C7">
    <w:name w:val="30AEDD0419C54D69B0AEA228771CD3C7"/>
    <w:rsid w:val="006617FE"/>
    <w:pPr>
      <w:spacing w:after="200" w:line="276" w:lineRule="auto"/>
    </w:pPr>
  </w:style>
  <w:style w:type="paragraph" w:customStyle="1" w:styleId="E98B366D4871460CA86D778A2D97DCD5">
    <w:name w:val="E98B366D4871460CA86D778A2D97DCD5"/>
    <w:rsid w:val="006617FE"/>
    <w:pPr>
      <w:spacing w:after="200" w:line="276" w:lineRule="auto"/>
    </w:pPr>
  </w:style>
  <w:style w:type="paragraph" w:customStyle="1" w:styleId="42F45EBC487D45B487D8A6E16BC367E6">
    <w:name w:val="42F45EBC487D45B487D8A6E16BC367E6"/>
    <w:rsid w:val="006617FE"/>
    <w:pPr>
      <w:spacing w:after="200" w:line="276" w:lineRule="auto"/>
    </w:pPr>
  </w:style>
  <w:style w:type="paragraph" w:customStyle="1" w:styleId="80229BB3D5A5473498FE4C0666F3E7D7">
    <w:name w:val="80229BB3D5A5473498FE4C0666F3E7D7"/>
    <w:rsid w:val="006617FE"/>
    <w:pPr>
      <w:spacing w:after="200" w:line="276" w:lineRule="auto"/>
    </w:pPr>
  </w:style>
  <w:style w:type="paragraph" w:customStyle="1" w:styleId="5866C62A933C40F29FB3E1E1A66A0441">
    <w:name w:val="5866C62A933C40F29FB3E1E1A66A0441"/>
    <w:rsid w:val="006617FE"/>
    <w:pPr>
      <w:spacing w:after="200" w:line="276" w:lineRule="auto"/>
    </w:pPr>
  </w:style>
  <w:style w:type="paragraph" w:customStyle="1" w:styleId="E487623254A845B995E3381D445A2D4E">
    <w:name w:val="E487623254A845B995E3381D445A2D4E"/>
    <w:rsid w:val="006617FE"/>
    <w:pPr>
      <w:spacing w:after="200" w:line="276" w:lineRule="auto"/>
    </w:pPr>
  </w:style>
  <w:style w:type="paragraph" w:customStyle="1" w:styleId="A5E1DF5CD4E54DCC9C52993713086B10">
    <w:name w:val="A5E1DF5CD4E54DCC9C52993713086B10"/>
    <w:rsid w:val="006617FE"/>
    <w:pPr>
      <w:spacing w:after="200" w:line="276" w:lineRule="auto"/>
    </w:pPr>
  </w:style>
  <w:style w:type="paragraph" w:customStyle="1" w:styleId="F54AF8C727BD49D7B0944EB6823287B4">
    <w:name w:val="F54AF8C727BD49D7B0944EB6823287B4"/>
    <w:rsid w:val="006617FE"/>
    <w:pPr>
      <w:spacing w:after="200" w:line="276" w:lineRule="auto"/>
    </w:pPr>
  </w:style>
  <w:style w:type="paragraph" w:customStyle="1" w:styleId="F7CE58AE3FC44E008DA979DED69C9CD7">
    <w:name w:val="F7CE58AE3FC44E008DA979DED69C9CD7"/>
    <w:rsid w:val="006617FE"/>
    <w:pPr>
      <w:spacing w:after="200" w:line="276" w:lineRule="auto"/>
    </w:pPr>
  </w:style>
  <w:style w:type="paragraph" w:customStyle="1" w:styleId="54317483619F4706994EE4EAA302C13E">
    <w:name w:val="54317483619F4706994EE4EAA302C13E"/>
    <w:rsid w:val="006617FE"/>
    <w:pPr>
      <w:spacing w:after="200" w:line="276" w:lineRule="auto"/>
    </w:pPr>
  </w:style>
  <w:style w:type="paragraph" w:customStyle="1" w:styleId="D8F4B9CCCBAF4DB28FAEB26F4F576A79">
    <w:name w:val="D8F4B9CCCBAF4DB28FAEB26F4F576A79"/>
    <w:rsid w:val="006617FE"/>
    <w:pPr>
      <w:spacing w:after="200" w:line="276" w:lineRule="auto"/>
    </w:pPr>
  </w:style>
  <w:style w:type="paragraph" w:customStyle="1" w:styleId="EEB775B3F96545A08D0B3445DB887C5D">
    <w:name w:val="EEB775B3F96545A08D0B3445DB887C5D"/>
    <w:rsid w:val="006617FE"/>
    <w:pPr>
      <w:spacing w:after="200" w:line="276" w:lineRule="auto"/>
    </w:pPr>
  </w:style>
  <w:style w:type="paragraph" w:customStyle="1" w:styleId="E452E8DBC4C941B3A6CFB577709C6B86">
    <w:name w:val="E452E8DBC4C941B3A6CFB577709C6B86"/>
    <w:rsid w:val="006617FE"/>
    <w:pPr>
      <w:spacing w:after="200" w:line="276" w:lineRule="auto"/>
    </w:pPr>
  </w:style>
  <w:style w:type="paragraph" w:customStyle="1" w:styleId="006FCB0C63C24F35B1AA0F8D7B31855E">
    <w:name w:val="006FCB0C63C24F35B1AA0F8D7B31855E"/>
    <w:rsid w:val="006617FE"/>
    <w:pPr>
      <w:spacing w:after="200" w:line="276" w:lineRule="auto"/>
    </w:pPr>
  </w:style>
  <w:style w:type="paragraph" w:customStyle="1" w:styleId="2CDB282F53A7482D897E1645260AB7F5">
    <w:name w:val="2CDB282F53A7482D897E1645260AB7F5"/>
    <w:rsid w:val="006617FE"/>
    <w:pPr>
      <w:spacing w:after="200" w:line="276" w:lineRule="auto"/>
    </w:pPr>
  </w:style>
  <w:style w:type="paragraph" w:customStyle="1" w:styleId="A06B39F32FFB4034B62816E198966720">
    <w:name w:val="A06B39F32FFB4034B62816E198966720"/>
    <w:rsid w:val="006617FE"/>
    <w:pPr>
      <w:spacing w:after="200" w:line="276" w:lineRule="auto"/>
    </w:pPr>
  </w:style>
  <w:style w:type="paragraph" w:customStyle="1" w:styleId="AFDA18E1DED647449B0D00440044ED93">
    <w:name w:val="AFDA18E1DED647449B0D00440044ED93"/>
    <w:rsid w:val="006617FE"/>
    <w:pPr>
      <w:spacing w:after="200" w:line="276" w:lineRule="auto"/>
    </w:pPr>
  </w:style>
  <w:style w:type="paragraph" w:customStyle="1" w:styleId="01ABBAF8DB664739B2F097621076A3D2">
    <w:name w:val="01ABBAF8DB664739B2F097621076A3D2"/>
    <w:rsid w:val="006617FE"/>
    <w:pPr>
      <w:spacing w:after="200" w:line="276" w:lineRule="auto"/>
    </w:pPr>
  </w:style>
  <w:style w:type="paragraph" w:customStyle="1" w:styleId="D5B50252737E4112AF72C5523EEE6A01">
    <w:name w:val="D5B50252737E4112AF72C5523EEE6A01"/>
    <w:rsid w:val="006617FE"/>
    <w:pPr>
      <w:spacing w:after="200" w:line="276" w:lineRule="auto"/>
    </w:pPr>
  </w:style>
  <w:style w:type="paragraph" w:customStyle="1" w:styleId="3B22A818E6B94A748D18D5C84B1A67A1">
    <w:name w:val="3B22A818E6B94A748D18D5C84B1A67A1"/>
    <w:rsid w:val="006617FE"/>
    <w:pPr>
      <w:spacing w:after="200" w:line="276" w:lineRule="auto"/>
    </w:pPr>
  </w:style>
  <w:style w:type="paragraph" w:customStyle="1" w:styleId="A18363F5F151419AAC3412FDA46E84BD">
    <w:name w:val="A18363F5F151419AAC3412FDA46E84BD"/>
    <w:rsid w:val="006617FE"/>
    <w:pPr>
      <w:spacing w:after="200" w:line="276" w:lineRule="auto"/>
    </w:pPr>
  </w:style>
  <w:style w:type="paragraph" w:customStyle="1" w:styleId="4F07464B94E9457EB619B719D5F463DF">
    <w:name w:val="4F07464B94E9457EB619B719D5F463DF"/>
    <w:rsid w:val="006617FE"/>
    <w:pPr>
      <w:spacing w:after="200" w:line="276" w:lineRule="auto"/>
    </w:pPr>
  </w:style>
  <w:style w:type="paragraph" w:customStyle="1" w:styleId="F6DE7F238E8142998617BB034D6ACD41">
    <w:name w:val="F6DE7F238E8142998617BB034D6ACD41"/>
    <w:rsid w:val="006617FE"/>
    <w:pPr>
      <w:spacing w:after="200" w:line="276" w:lineRule="auto"/>
    </w:pPr>
  </w:style>
  <w:style w:type="paragraph" w:customStyle="1" w:styleId="9A2AEB838E3F431EB4F5F4E6A1A43058">
    <w:name w:val="9A2AEB838E3F431EB4F5F4E6A1A43058"/>
    <w:rsid w:val="006617FE"/>
    <w:pPr>
      <w:spacing w:after="200" w:line="276" w:lineRule="auto"/>
    </w:pPr>
  </w:style>
  <w:style w:type="paragraph" w:customStyle="1" w:styleId="3676464D6FD048118741DBC7B3EF7CD3">
    <w:name w:val="3676464D6FD048118741DBC7B3EF7CD3"/>
    <w:rsid w:val="006617FE"/>
    <w:pPr>
      <w:spacing w:after="200" w:line="276" w:lineRule="auto"/>
    </w:pPr>
  </w:style>
  <w:style w:type="paragraph" w:customStyle="1" w:styleId="A73EA9207E98477B86E8BA749DC0CF29">
    <w:name w:val="A73EA9207E98477B86E8BA749DC0CF29"/>
    <w:rsid w:val="006617FE"/>
    <w:pPr>
      <w:spacing w:after="200" w:line="276" w:lineRule="auto"/>
    </w:pPr>
  </w:style>
  <w:style w:type="paragraph" w:customStyle="1" w:styleId="504D68D09FA2408F999C70280DB65836">
    <w:name w:val="504D68D09FA2408F999C70280DB65836"/>
    <w:rsid w:val="006617FE"/>
    <w:pPr>
      <w:spacing w:after="200" w:line="276" w:lineRule="auto"/>
    </w:pPr>
  </w:style>
  <w:style w:type="paragraph" w:customStyle="1" w:styleId="D1EC31F5D3F644DD8A1A42D7322A25A3">
    <w:name w:val="D1EC31F5D3F644DD8A1A42D7322A25A3"/>
    <w:rsid w:val="006617FE"/>
    <w:pPr>
      <w:spacing w:after="200" w:line="276" w:lineRule="auto"/>
    </w:pPr>
  </w:style>
  <w:style w:type="paragraph" w:customStyle="1" w:styleId="459CB7D38C1E402A9669FAF24501DC73">
    <w:name w:val="459CB7D38C1E402A9669FAF24501DC73"/>
    <w:rsid w:val="006617FE"/>
    <w:pPr>
      <w:spacing w:after="200" w:line="276" w:lineRule="auto"/>
    </w:pPr>
  </w:style>
  <w:style w:type="paragraph" w:customStyle="1" w:styleId="5A8DD5FA9BB140C6A6A6CFBFEB9CD618">
    <w:name w:val="5A8DD5FA9BB140C6A6A6CFBFEB9CD618"/>
    <w:rsid w:val="006617FE"/>
    <w:pPr>
      <w:spacing w:after="200" w:line="276" w:lineRule="auto"/>
    </w:pPr>
  </w:style>
  <w:style w:type="paragraph" w:customStyle="1" w:styleId="D62047E1C9A545EA941901702C069AA2">
    <w:name w:val="D62047E1C9A545EA941901702C069AA2"/>
    <w:rsid w:val="006617FE"/>
    <w:pPr>
      <w:spacing w:after="200" w:line="276" w:lineRule="auto"/>
    </w:pPr>
  </w:style>
  <w:style w:type="paragraph" w:customStyle="1" w:styleId="96ACFD8AB1DB4B5CB8C53FB2BCAF42AE">
    <w:name w:val="96ACFD8AB1DB4B5CB8C53FB2BCAF42AE"/>
    <w:rsid w:val="006617FE"/>
    <w:pPr>
      <w:spacing w:after="200" w:line="276" w:lineRule="auto"/>
    </w:pPr>
  </w:style>
  <w:style w:type="paragraph" w:customStyle="1" w:styleId="F4020744CC9E405CB12E079F195E4B7C">
    <w:name w:val="F4020744CC9E405CB12E079F195E4B7C"/>
    <w:rsid w:val="006617FE"/>
    <w:pPr>
      <w:spacing w:after="200" w:line="276" w:lineRule="auto"/>
    </w:pPr>
  </w:style>
  <w:style w:type="paragraph" w:customStyle="1" w:styleId="4F436B22D0B840F0B8FBB0FBEF17DAA5">
    <w:name w:val="4F436B22D0B840F0B8FBB0FBEF17DAA5"/>
    <w:rsid w:val="006617FE"/>
    <w:pPr>
      <w:spacing w:after="200" w:line="276" w:lineRule="auto"/>
    </w:pPr>
  </w:style>
  <w:style w:type="paragraph" w:customStyle="1" w:styleId="F50F888E20DF422FAE8CFE2677E80525">
    <w:name w:val="F50F888E20DF422FAE8CFE2677E80525"/>
    <w:rsid w:val="00A74E36"/>
    <w:pPr>
      <w:spacing w:after="200" w:line="276" w:lineRule="auto"/>
    </w:pPr>
  </w:style>
  <w:style w:type="paragraph" w:customStyle="1" w:styleId="3B59DBC6C2054860B598715BEC67CBAA">
    <w:name w:val="3B59DBC6C2054860B598715BEC67CBAA"/>
    <w:rsid w:val="00A74E36"/>
    <w:pPr>
      <w:spacing w:after="200" w:line="276" w:lineRule="auto"/>
    </w:pPr>
  </w:style>
  <w:style w:type="paragraph" w:customStyle="1" w:styleId="C70F064F18094BD997AE03E364C28591">
    <w:name w:val="C70F064F18094BD997AE03E364C28591"/>
    <w:rsid w:val="00A74E36"/>
    <w:pPr>
      <w:spacing w:after="200" w:line="276" w:lineRule="auto"/>
    </w:pPr>
  </w:style>
  <w:style w:type="paragraph" w:customStyle="1" w:styleId="8266A4CAB3A04C53BF941BFB34F91A77">
    <w:name w:val="8266A4CAB3A04C53BF941BFB34F91A77"/>
    <w:rsid w:val="00A74E36"/>
    <w:pPr>
      <w:spacing w:after="200" w:line="276" w:lineRule="auto"/>
    </w:pPr>
  </w:style>
  <w:style w:type="paragraph" w:customStyle="1" w:styleId="C319CEA2F1534B4A8C613C0494067575">
    <w:name w:val="C319CEA2F1534B4A8C613C0494067575"/>
    <w:rsid w:val="00A74E36"/>
    <w:pPr>
      <w:spacing w:after="200" w:line="276" w:lineRule="auto"/>
    </w:pPr>
  </w:style>
  <w:style w:type="paragraph" w:customStyle="1" w:styleId="90EE377B19D143D99772EF68560EEE94">
    <w:name w:val="90EE377B19D143D99772EF68560EEE94"/>
    <w:rsid w:val="00A74E36"/>
    <w:pPr>
      <w:spacing w:after="200" w:line="276" w:lineRule="auto"/>
    </w:pPr>
  </w:style>
  <w:style w:type="paragraph" w:customStyle="1" w:styleId="584FBF64EFA54294A6DF6BE1503C98FA">
    <w:name w:val="584FBF64EFA54294A6DF6BE1503C98FA"/>
    <w:rsid w:val="00A74E36"/>
    <w:pPr>
      <w:spacing w:after="200" w:line="276" w:lineRule="auto"/>
    </w:pPr>
  </w:style>
  <w:style w:type="paragraph" w:customStyle="1" w:styleId="B2E761EBD69749E2B1A8AD092DDA4CF4">
    <w:name w:val="B2E761EBD69749E2B1A8AD092DDA4CF4"/>
    <w:rsid w:val="00A74E36"/>
    <w:pPr>
      <w:spacing w:after="200" w:line="276" w:lineRule="auto"/>
    </w:pPr>
  </w:style>
  <w:style w:type="paragraph" w:customStyle="1" w:styleId="602D8945F64C42D7BF68A22FF9329B80">
    <w:name w:val="602D8945F64C42D7BF68A22FF9329B80"/>
    <w:rsid w:val="00A74E36"/>
    <w:pPr>
      <w:spacing w:after="200" w:line="276" w:lineRule="auto"/>
    </w:pPr>
  </w:style>
  <w:style w:type="paragraph" w:customStyle="1" w:styleId="7EE8E9285F804B928CDF7DB8F1983FAF">
    <w:name w:val="7EE8E9285F804B928CDF7DB8F1983FAF"/>
    <w:rsid w:val="00A74E36"/>
    <w:pPr>
      <w:spacing w:after="200" w:line="276" w:lineRule="auto"/>
    </w:pPr>
  </w:style>
  <w:style w:type="paragraph" w:customStyle="1" w:styleId="85EEB9C147C944A88B6E88571754D10A">
    <w:name w:val="85EEB9C147C944A88B6E88571754D10A"/>
    <w:rsid w:val="00A74E36"/>
    <w:pPr>
      <w:spacing w:after="200" w:line="276" w:lineRule="auto"/>
    </w:pPr>
  </w:style>
  <w:style w:type="paragraph" w:customStyle="1" w:styleId="E2B7F518F2F64589AF49132E1CB0D4FC">
    <w:name w:val="E2B7F518F2F64589AF49132E1CB0D4FC"/>
    <w:rsid w:val="00A74E36"/>
    <w:pPr>
      <w:spacing w:after="200" w:line="276" w:lineRule="auto"/>
    </w:pPr>
  </w:style>
  <w:style w:type="paragraph" w:customStyle="1" w:styleId="B9DA588690B744158D4E4D2B51374BDA">
    <w:name w:val="B9DA588690B744158D4E4D2B51374BDA"/>
    <w:rsid w:val="00A74E36"/>
    <w:pPr>
      <w:spacing w:after="200" w:line="276" w:lineRule="auto"/>
    </w:pPr>
  </w:style>
  <w:style w:type="paragraph" w:customStyle="1" w:styleId="B5829AC1044442059543BCF879B6A3FC">
    <w:name w:val="B5829AC1044442059543BCF879B6A3FC"/>
    <w:rsid w:val="00A74E36"/>
    <w:pPr>
      <w:spacing w:after="200" w:line="276" w:lineRule="auto"/>
    </w:pPr>
  </w:style>
  <w:style w:type="paragraph" w:customStyle="1" w:styleId="998D5A2B998A4DC19862DB29736E694F">
    <w:name w:val="998D5A2B998A4DC19862DB29736E694F"/>
    <w:rsid w:val="00A74E36"/>
    <w:pPr>
      <w:spacing w:after="200" w:line="276" w:lineRule="auto"/>
    </w:pPr>
  </w:style>
  <w:style w:type="paragraph" w:customStyle="1" w:styleId="03ED1CDE32BA459FB76DD46CD21DB243">
    <w:name w:val="03ED1CDE32BA459FB76DD46CD21DB243"/>
    <w:rsid w:val="00A74E36"/>
    <w:pPr>
      <w:spacing w:after="200" w:line="276" w:lineRule="auto"/>
    </w:pPr>
  </w:style>
  <w:style w:type="paragraph" w:customStyle="1" w:styleId="468E66EEA8814527845C2BA899436116">
    <w:name w:val="468E66EEA8814527845C2BA899436116"/>
    <w:rsid w:val="00A74E36"/>
    <w:pPr>
      <w:spacing w:after="200" w:line="276" w:lineRule="auto"/>
    </w:pPr>
  </w:style>
  <w:style w:type="paragraph" w:customStyle="1" w:styleId="E45A0EC7BF3D4FBFB8943438E5D16351">
    <w:name w:val="E45A0EC7BF3D4FBFB8943438E5D16351"/>
    <w:rsid w:val="00A74E36"/>
    <w:pPr>
      <w:spacing w:after="200" w:line="276" w:lineRule="auto"/>
    </w:pPr>
  </w:style>
  <w:style w:type="paragraph" w:customStyle="1" w:styleId="1591123D38114F61BAF32CD681870F39">
    <w:name w:val="1591123D38114F61BAF32CD681870F39"/>
    <w:rsid w:val="00A74E36"/>
    <w:pPr>
      <w:spacing w:after="200" w:line="276" w:lineRule="auto"/>
    </w:pPr>
  </w:style>
  <w:style w:type="paragraph" w:customStyle="1" w:styleId="ACC91E1A2D164C618FA66F13219CCB09">
    <w:name w:val="ACC91E1A2D164C618FA66F13219CCB09"/>
    <w:rsid w:val="00A74E36"/>
    <w:pPr>
      <w:spacing w:after="200" w:line="276" w:lineRule="auto"/>
    </w:pPr>
  </w:style>
  <w:style w:type="paragraph" w:customStyle="1" w:styleId="09BE75867DB142E49C7E59DF62335434">
    <w:name w:val="09BE75867DB142E49C7E59DF62335434"/>
    <w:rsid w:val="00A74E36"/>
    <w:pPr>
      <w:spacing w:after="200" w:line="276" w:lineRule="auto"/>
    </w:pPr>
  </w:style>
  <w:style w:type="paragraph" w:customStyle="1" w:styleId="6FD8DCBAB5844922B31149ACDA822126">
    <w:name w:val="6FD8DCBAB5844922B31149ACDA822126"/>
    <w:rsid w:val="00A74E36"/>
    <w:pPr>
      <w:spacing w:after="200" w:line="276" w:lineRule="auto"/>
    </w:pPr>
  </w:style>
  <w:style w:type="paragraph" w:customStyle="1" w:styleId="7ADA3F14BDAD4A29868DF56B24425348">
    <w:name w:val="7ADA3F14BDAD4A29868DF56B24425348"/>
    <w:rsid w:val="00A74E36"/>
    <w:pPr>
      <w:spacing w:after="200" w:line="276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74E36"/>
    <w:rPr>
      <w:color w:val="808080"/>
    </w:rPr>
  </w:style>
  <w:style w:type="paragraph" w:customStyle="1" w:styleId="7B22E19463834458A461E5FA33002144">
    <w:name w:val="7B22E19463834458A461E5FA33002144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">
    <w:name w:val="B257FD3369D246049DB237A18095302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DB03C801F84CEA9E1E0767DB6F0E99">
    <w:name w:val="84DB03C801F84CEA9E1E0767DB6F0E9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255D7A189E4BF088A5CC536B6DFFB5">
    <w:name w:val="7D255D7A189E4BF088A5CC536B6DFFB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5120CA86D40459B5714C148A4229C">
    <w:name w:val="24E5120CA86D40459B5714C148A4229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B0EA7392CC64A5BB899E913AA4972CA">
    <w:name w:val="BB0EA7392CC64A5BB899E913AA4972C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8289732C2254511AF7255B8FAA1DA91">
    <w:name w:val="88289732C2254511AF7255B8FAA1DA9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024AA228C14B99B73C7A841E116557">
    <w:name w:val="0D024AA228C14B99B73C7A841E11655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40E266076540DD958BDDB30C001772">
    <w:name w:val="8C40E266076540DD958BDDB30C00177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AFE81DBB4A4724BBDDDBA740A5C6EB">
    <w:name w:val="ACAFE81DBB4A4724BBDDDBA740A5C6EB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C242AF4CC484818AF63B367987549FD">
    <w:name w:val="4C242AF4CC484818AF63B367987549F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F9DBEC71A42C8B12A886D5DE314E8">
    <w:name w:val="B88F9DBEC71A42C8B12A886D5DE314E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5FB2B23605434EA850F2DE83F83B68">
    <w:name w:val="705FB2B23605434EA850F2DE83F83B6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EA1E953FA54084B18F1814E955E2AF">
    <w:name w:val="30EA1E953FA54084B18F1814E955E2AF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A9725707CB495B9BE541B8AABD47F2">
    <w:name w:val="87A9725707CB495B9BE541B8AABD47F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3534EF97104FFC818CA6A4B66D2758">
    <w:name w:val="443534EF97104FFC818CA6A4B66D275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0020CD15A244CBAB5BE25C7497A0AF7">
    <w:name w:val="70020CD15A244CBAB5BE25C7497A0AF7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E0C508CD634C118460FD020062241A">
    <w:name w:val="CEE0C508CD634C118460FD020062241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BA8CE3F6244841928AA2764A5DD709">
    <w:name w:val="AABA8CE3F6244841928AA2764A5DD709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265CA631B941E5AB91BA7183D768F6">
    <w:name w:val="A4265CA631B941E5AB91BA7183D768F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1D17579CB134E01B8B5F00909FF04DA">
    <w:name w:val="F1D17579CB134E01B8B5F00909FF04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0A1CECB54D74FD69A6F497B27EA92BD">
    <w:name w:val="30A1CECB54D74FD69A6F497B27EA92BD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D86443BE6648328DCE84974403B093">
    <w:name w:val="A5D86443BE6648328DCE84974403B093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7D852DA6BE4660B8D1858D43D9526A">
    <w:name w:val="E97D852DA6BE4660B8D1858D43D9526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52DA6505AC4F2EAAC62333999F13DA">
    <w:name w:val="6852DA6505AC4F2EAAC62333999F13DA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B08D64553074641877D31689FC0D401">
    <w:name w:val="4B08D64553074641877D31689FC0D401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B4320681CBE400BA38E01C14B2B0655">
    <w:name w:val="DB4320681CBE400BA38E01C14B2B065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91DC2272E54002B80261E643E9B966">
    <w:name w:val="0691DC2272E54002B80261E643E9B96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8004C1FA5EA45BC907E3C4A3B6D60E6">
    <w:name w:val="D8004C1FA5EA45BC907E3C4A3B6D60E6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9B9E7671984AC4B81B0DB761A859E2">
    <w:name w:val="5F9B9E7671984AC4B81B0DB761A859E2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21C97C514D44E0B6C5CBB7A04AFD75">
    <w:name w:val="0D21C97C514D44E0B6C5CBB7A04AFD75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EF085AA3C50448C856D6CCDF961D70C">
    <w:name w:val="0EF085AA3C50448C856D6CCDF961D70C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8E7C0AD9A4C468CA82A5F13894199B8">
    <w:name w:val="C8E7C0AD9A4C468CA82A5F13894199B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9C6CD11F31474BABE2E47096361AD8">
    <w:name w:val="5E9C6CD11F31474BABE2E47096361AD8"/>
    <w:rsid w:val="000202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CB5B4E2D70427DA48A319E295C9A7E">
    <w:name w:val="8FCB5B4E2D70427DA48A319E295C9A7E"/>
    <w:rsid w:val="0002026F"/>
  </w:style>
  <w:style w:type="paragraph" w:customStyle="1" w:styleId="FD4BD33BB41F41558BD9E533EEE32087">
    <w:name w:val="FD4BD33BB41F41558BD9E533EEE32087"/>
    <w:rsid w:val="0002026F"/>
  </w:style>
  <w:style w:type="paragraph" w:customStyle="1" w:styleId="40E611FAC3B342ACB2BFC8C4B1C24300">
    <w:name w:val="40E611FAC3B342ACB2BFC8C4B1C24300"/>
    <w:rsid w:val="0002026F"/>
  </w:style>
  <w:style w:type="paragraph" w:customStyle="1" w:styleId="A76DE5B324B648779D7A9733DA9A2EBF">
    <w:name w:val="A76DE5B324B648779D7A9733DA9A2EBF"/>
    <w:rsid w:val="0002026F"/>
  </w:style>
  <w:style w:type="paragraph" w:customStyle="1" w:styleId="151FF7AFB66548549E6156C119361094">
    <w:name w:val="151FF7AFB66548549E6156C119361094"/>
    <w:rsid w:val="0002026F"/>
  </w:style>
  <w:style w:type="paragraph" w:customStyle="1" w:styleId="A00921AADFDE43FBB564C573642F2AE2">
    <w:name w:val="A00921AADFDE43FBB564C573642F2AE2"/>
    <w:rsid w:val="0002026F"/>
  </w:style>
  <w:style w:type="paragraph" w:customStyle="1" w:styleId="405B8D144B444538A0985D79B07A8CD8">
    <w:name w:val="405B8D144B444538A0985D79B07A8CD8"/>
    <w:rsid w:val="0002026F"/>
  </w:style>
  <w:style w:type="paragraph" w:customStyle="1" w:styleId="6EFC7185A9F04FB0BE3A32BB0E130254">
    <w:name w:val="6EFC7185A9F04FB0BE3A32BB0E130254"/>
    <w:rsid w:val="0002026F"/>
  </w:style>
  <w:style w:type="paragraph" w:customStyle="1" w:styleId="ECD1D27B9EEF46FA8BC806A489DAF456">
    <w:name w:val="ECD1D27B9EEF46FA8BC806A489DAF456"/>
    <w:rsid w:val="0002026F"/>
  </w:style>
  <w:style w:type="paragraph" w:customStyle="1" w:styleId="8BCA77C106B74036811D53018AC5748F">
    <w:name w:val="8BCA77C106B74036811D53018AC5748F"/>
    <w:rsid w:val="0002026F"/>
  </w:style>
  <w:style w:type="paragraph" w:customStyle="1" w:styleId="CB5684A1935C498094B5F7B020E192AA">
    <w:name w:val="CB5684A1935C498094B5F7B020E192AA"/>
    <w:rsid w:val="0002026F"/>
  </w:style>
  <w:style w:type="paragraph" w:customStyle="1" w:styleId="3DEE4BE70B5F4EDBA60A481B0DAC5984">
    <w:name w:val="3DEE4BE70B5F4EDBA60A481B0DAC5984"/>
    <w:rsid w:val="0002026F"/>
  </w:style>
  <w:style w:type="paragraph" w:customStyle="1" w:styleId="7B22E19463834458A461E5FA330021441">
    <w:name w:val="7B22E19463834458A461E5FA33002144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1">
    <w:name w:val="B257FD3369D246049DB237A180953021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69AF37EF3B4CCAB583BFA0E920ABAC">
    <w:name w:val="4369AF37EF3B4CCAB583BFA0E920ABA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6476EA1ED91491E9E82859B7CAC71CB">
    <w:name w:val="16476EA1ED91491E9E82859B7CAC71C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46486D4225400C9F02CDADE1DACFBE">
    <w:name w:val="6D46486D4225400C9F02CDADE1DACFB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F330299D3C4813869280DCA7AD5663">
    <w:name w:val="0DF330299D3C4813869280DCA7AD566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2115375E6E49E29D470AAD0203B989">
    <w:name w:val="B02115375E6E49E29D470AAD0203B98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6CBA28D095436D9EDD3E104B18B3E9">
    <w:name w:val="A76CBA28D095436D9EDD3E104B18B3E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46FBAF31FF74BB8AD8B5C0D1774CD13">
    <w:name w:val="B46FBAF31FF74BB8AD8B5C0D1774CD1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350F38A53D44F39E3A51FC85C91F21">
    <w:name w:val="09350F38A53D44F39E3A51FC85C91F2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19C292F54442D285037001CD732A09">
    <w:name w:val="AA19C292F54442D285037001CD732A0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411CC016DE452AA7B5BDA97BA86BA1">
    <w:name w:val="17411CC016DE452AA7B5BDA97BA86BA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CCE77977AD413BBABF637932FA92E1">
    <w:name w:val="5FCCE77977AD413BBABF637932FA92E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877F77F6D94500BA5E48C91DE57660">
    <w:name w:val="98877F77F6D94500BA5E48C91DE5766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D0BAB54044054869E67589F9DFBD9">
    <w:name w:val="3A7D0BAB54044054869E67589F9DFBD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132615A69F24FA9890896F6109730FA">
    <w:name w:val="9132615A69F24FA9890896F6109730F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BFFEEBEA9D54C46B411CB36EB936495">
    <w:name w:val="5BFFEEBEA9D54C46B411CB36EB93649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2435BA4A144A98B1E5859846F644F6">
    <w:name w:val="B82435BA4A144A98B1E5859846F644F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86FBF8070D1497F93BBF5CB8E4A7D33">
    <w:name w:val="186FBF8070D1497F93BBF5CB8E4A7D33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710620F87BB4ADDAC5E9B94B8D03059">
    <w:name w:val="D710620F87BB4ADDAC5E9B94B8D0305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5EE536A14D4FB58FE119AAB4452571">
    <w:name w:val="985EE536A14D4FB58FE119AAB4452571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57B57AC37348119A35A67C2C7C2C94">
    <w:name w:val="6557B57AC37348119A35A67C2C7C2C9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2403239BF14CD5B70348351C6C5D3C">
    <w:name w:val="262403239BF14CD5B70348351C6C5D3C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AE02D3351BD42A28EAB47EC8D418956">
    <w:name w:val="6AE02D3351BD42A28EAB47EC8D418956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E92D1960A1463E8EBA134DE565DD0A">
    <w:name w:val="89E92D1960A1463E8EBA134DE565DD0A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778D53DF13A4F2486F7D90E44D6917E">
    <w:name w:val="5778D53DF13A4F2486F7D90E44D6917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FA16D6FF958458586B3E1BBB8993730">
    <w:name w:val="8FA16D6FF958458586B3E1BBB8993730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267E1A48B44CCCB2554AAA0B1FDE19">
    <w:name w:val="11267E1A48B44CCCB2554AAA0B1FDE19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DF144739344EB18012FCD4CC6A3482">
    <w:name w:val="2DDF144739344EB18012FCD4CC6A3482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C5475B50B2E463298A8FF5412FCF548">
    <w:name w:val="EC5475B50B2E463298A8FF5412FCF548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DD0D367E5C4942B93C171B81FF0C5B">
    <w:name w:val="D5DD0D367E5C4942B93C171B81FF0C5B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35122E871F406A94CF99BEAFDAAA85">
    <w:name w:val="4935122E871F406A94CF99BEAFDAAA85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9BA9BA8EFF648E6A5892179988D420E">
    <w:name w:val="09BA9BA8EFF648E6A5892179988D420E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4ECDD37D6F3450D93241E779C3E5E77">
    <w:name w:val="24ECDD37D6F3450D93241E779C3E5E77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2DF8F2AA99349B18431790DB0D269F4">
    <w:name w:val="32DF8F2AA99349B18431790DB0D269F4"/>
    <w:rsid w:val="00A633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2E19463834458A461E5FA330021442">
    <w:name w:val="7B22E19463834458A461E5FA33002144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257FD3369D246049DB237A1809530212">
    <w:name w:val="B257FD3369D246049DB237A180953021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513952F9584A9583E62B990D9389F6">
    <w:name w:val="BC513952F9584A9583E62B990D9389F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6400953C667421B92B0A5B9A32B997E">
    <w:name w:val="76400953C667421B92B0A5B9A32B997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591CF349F64269A7585A17F0D6B96C">
    <w:name w:val="77591CF349F64269A7585A17F0D6B9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6AEB354D49046E2A461B492029EED0A">
    <w:name w:val="26AEB354D49046E2A461B492029EED0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9371FA0B72A40A59A6016B7874673B6">
    <w:name w:val="89371FA0B72A40A59A6016B7874673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48D9AE857E54861899701EEDC3C07F2">
    <w:name w:val="548D9AE857E54861899701EEDC3C07F2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1CF92B8217F4F608F7F004C024296F8">
    <w:name w:val="01CF92B8217F4F608F7F004C024296F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A38F23A8D94974B4304DB4AECBF325">
    <w:name w:val="FAA38F23A8D94974B4304DB4AECBF325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838B9099004393A6336D370E97580F">
    <w:name w:val="0A838B9099004393A6336D370E97580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8744E93F754391AC0FFDF4065F90B3">
    <w:name w:val="B88744E93F754391AC0FFDF4065F90B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81ED8A6D02415288C197BC43B4516A">
    <w:name w:val="9281ED8A6D02415288C197BC43B4516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96F052BA6E4D63B7B182515A0640D8">
    <w:name w:val="A496F052BA6E4D63B7B182515A0640D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F14A184000F46D7BC3D018F588E4724">
    <w:name w:val="9F14A184000F46D7BC3D018F588E472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CC2B561397456EAF9FA60EF368723A">
    <w:name w:val="C4CC2B561397456EAF9FA60EF368723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85AFB1BF3234FB2ABCD16B72203C2DA">
    <w:name w:val="785AFB1BF3234FB2ABCD16B72203C2DA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5CA483845E042E6900C30B2717E8F93">
    <w:name w:val="05CA483845E042E6900C30B2717E8F93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9327076D6164FF8B5F41D464FFE20B6">
    <w:name w:val="99327076D6164FF8B5F41D464FFE20B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8A6EF15E294980827BC92C0B179FF0">
    <w:name w:val="C28A6EF15E294980827BC92C0B179FF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B0C219EF964D54A196A4A5FA4E5DA8">
    <w:name w:val="37B0C219EF964D54A196A4A5FA4E5DA8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5E1F7BD4344829B747DC86FE43F14C">
    <w:name w:val="455E1F7BD4344829B747DC86FE43F14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35D9523A0C946CC96C06CD10689FC6C">
    <w:name w:val="E35D9523A0C946CC96C06CD10689FC6C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9C8DF438D14593A47866AA6496547B">
    <w:name w:val="AB9C8DF438D14593A47866AA6496547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A205AC34E041789EF450964A05C5E7">
    <w:name w:val="B8A205AC34E041789EF450964A05C5E7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249E39C71749E1B5E06A5548F21E91">
    <w:name w:val="7F249E39C71749E1B5E06A5548F21E9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9F785B048D4B48BD7F703C3A2F2D06">
    <w:name w:val="4F9F785B048D4B48BD7F703C3A2F2D06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5F21D5290948119BAA1C3BCA726E0B">
    <w:name w:val="5C5F21D5290948119BAA1C3BCA726E0B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A455BD216D47418210EB54762EA7A0">
    <w:name w:val="52A455BD216D47418210EB54762EA7A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1F79C4835B4B24BA254FB1DB08F680">
    <w:name w:val="4D1F79C4835B4B24BA254FB1DB08F680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13D1DC95F74B2CA371112D4303C154">
    <w:name w:val="7113D1DC95F74B2CA371112D4303C154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8D043C817764DB591D77844DDC5039F">
    <w:name w:val="68D043C817764DB591D77844DDC5039F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1F23582C0F04F6296812156B3111DAE">
    <w:name w:val="E1F23582C0F04F6296812156B3111DAE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E5DBFF97876400D97A4BD8E269F420D">
    <w:name w:val="9E5DBFF97876400D97A4BD8E269F420D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1027FB57FB8415A9F29DF38D9143271">
    <w:name w:val="71027FB57FB8415A9F29DF38D9143271"/>
    <w:rsid w:val="003A04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5B8D26A36E4F88B09DD749A392BDC4">
    <w:name w:val="955B8D26A36E4F88B09DD749A392BDC4"/>
    <w:rsid w:val="003A04D2"/>
  </w:style>
  <w:style w:type="paragraph" w:customStyle="1" w:styleId="F9F60AF066B14FDE8103F56C3E451E4B">
    <w:name w:val="F9F60AF066B14FDE8103F56C3E451E4B"/>
    <w:rsid w:val="003A04D2"/>
  </w:style>
  <w:style w:type="paragraph" w:customStyle="1" w:styleId="CA98D8B9E20B415BA123D1375FCA1ADF">
    <w:name w:val="CA98D8B9E20B415BA123D1375FCA1ADF"/>
    <w:rsid w:val="003A04D2"/>
  </w:style>
  <w:style w:type="paragraph" w:customStyle="1" w:styleId="370074E68B194DEDA9F54470506DCE45">
    <w:name w:val="370074E68B194DEDA9F54470506DCE45"/>
    <w:rsid w:val="003A04D2"/>
  </w:style>
  <w:style w:type="paragraph" w:customStyle="1" w:styleId="9D91B5708206480D96CDB1CFAF9F976C">
    <w:name w:val="9D91B5708206480D96CDB1CFAF9F976C"/>
    <w:rsid w:val="003A04D2"/>
  </w:style>
  <w:style w:type="paragraph" w:customStyle="1" w:styleId="0243E2A3559B4AF0B45236A7B565EC6F">
    <w:name w:val="0243E2A3559B4AF0B45236A7B565EC6F"/>
    <w:rsid w:val="003A04D2"/>
  </w:style>
  <w:style w:type="paragraph" w:customStyle="1" w:styleId="A6D120FA5E1B4496A65A05D59093D9EE">
    <w:name w:val="A6D120FA5E1B4496A65A05D59093D9EE"/>
    <w:rsid w:val="003A04D2"/>
  </w:style>
  <w:style w:type="paragraph" w:customStyle="1" w:styleId="A84874FB7FBA4C7C8B3EBBB4402DE057">
    <w:name w:val="A84874FB7FBA4C7C8B3EBBB4402DE057"/>
    <w:rsid w:val="003A04D2"/>
  </w:style>
  <w:style w:type="paragraph" w:customStyle="1" w:styleId="94556F0A47BE45998D529A9DF2D4335F">
    <w:name w:val="94556F0A47BE45998D529A9DF2D4335F"/>
    <w:rsid w:val="003A04D2"/>
  </w:style>
  <w:style w:type="paragraph" w:customStyle="1" w:styleId="F364DDB9C0294BC692D9AC284D7292FE">
    <w:name w:val="F364DDB9C0294BC692D9AC284D7292FE"/>
    <w:rsid w:val="003A04D2"/>
  </w:style>
  <w:style w:type="paragraph" w:customStyle="1" w:styleId="171903E684344E219BA2103DA086ABE8">
    <w:name w:val="171903E684344E219BA2103DA086ABE8"/>
    <w:rsid w:val="003A04D2"/>
  </w:style>
  <w:style w:type="paragraph" w:customStyle="1" w:styleId="2D5AE4AE8AE34A4C8D669903105A3954">
    <w:name w:val="2D5AE4AE8AE34A4C8D669903105A3954"/>
    <w:rsid w:val="003A04D2"/>
  </w:style>
  <w:style w:type="paragraph" w:customStyle="1" w:styleId="DE6125D7B4EC45539F481B59806BEE92">
    <w:name w:val="DE6125D7B4EC45539F481B59806BEE92"/>
    <w:rsid w:val="003A04D2"/>
  </w:style>
  <w:style w:type="paragraph" w:customStyle="1" w:styleId="D098A29F96C047CBB2E19ACB6973FA78">
    <w:name w:val="D098A29F96C047CBB2E19ACB6973FA78"/>
    <w:rsid w:val="003A04D2"/>
  </w:style>
  <w:style w:type="paragraph" w:customStyle="1" w:styleId="12DCFD82AD534045BA6B721938F30D56">
    <w:name w:val="12DCFD82AD534045BA6B721938F30D56"/>
    <w:rsid w:val="003A04D2"/>
  </w:style>
  <w:style w:type="paragraph" w:customStyle="1" w:styleId="D14259DA940844B6A9B73B74450137DD">
    <w:name w:val="D14259DA940844B6A9B73B74450137DD"/>
    <w:rsid w:val="003A04D2"/>
  </w:style>
  <w:style w:type="paragraph" w:customStyle="1" w:styleId="CEBC4AAD0EB1464F94C57755065570FF">
    <w:name w:val="CEBC4AAD0EB1464F94C57755065570FF"/>
    <w:rsid w:val="003A04D2"/>
  </w:style>
  <w:style w:type="paragraph" w:customStyle="1" w:styleId="BEDB7209D48144B4A26FDF03ACAEC396">
    <w:name w:val="BEDB7209D48144B4A26FDF03ACAEC396"/>
    <w:rsid w:val="003A04D2"/>
  </w:style>
  <w:style w:type="paragraph" w:customStyle="1" w:styleId="A3F3D2E83FF1460C86621480A980FE0B">
    <w:name w:val="A3F3D2E83FF1460C86621480A980FE0B"/>
    <w:rsid w:val="003A04D2"/>
  </w:style>
  <w:style w:type="paragraph" w:customStyle="1" w:styleId="5A6283156BAF41989F8E06F5E3807234">
    <w:name w:val="5A6283156BAF41989F8E06F5E3807234"/>
    <w:rsid w:val="003A04D2"/>
  </w:style>
  <w:style w:type="paragraph" w:customStyle="1" w:styleId="D0834D06610842B39506A75F9422C238">
    <w:name w:val="D0834D06610842B39506A75F9422C238"/>
    <w:rsid w:val="003A04D2"/>
  </w:style>
  <w:style w:type="paragraph" w:customStyle="1" w:styleId="9D404F63C9214E3F989FB53E057BAE8D">
    <w:name w:val="9D404F63C9214E3F989FB53E057BAE8D"/>
    <w:rsid w:val="003A04D2"/>
  </w:style>
  <w:style w:type="paragraph" w:customStyle="1" w:styleId="37F1BD82304C410FA37F0DD12D0D54D8">
    <w:name w:val="37F1BD82304C410FA37F0DD12D0D54D8"/>
    <w:rsid w:val="003A04D2"/>
  </w:style>
  <w:style w:type="paragraph" w:customStyle="1" w:styleId="DC6C00EF75AE4EA5ABDA4984DE1CD39F">
    <w:name w:val="DC6C00EF75AE4EA5ABDA4984DE1CD39F"/>
    <w:rsid w:val="003A04D2"/>
  </w:style>
  <w:style w:type="paragraph" w:customStyle="1" w:styleId="3C69C5FCD48B4733BC9F84C0017E3675">
    <w:name w:val="3C69C5FCD48B4733BC9F84C0017E3675"/>
    <w:rsid w:val="003A04D2"/>
  </w:style>
  <w:style w:type="paragraph" w:customStyle="1" w:styleId="9822C247107542DE8A0AE8DB3B6EACD7">
    <w:name w:val="9822C247107542DE8A0AE8DB3B6EACD7"/>
    <w:rsid w:val="003A04D2"/>
  </w:style>
  <w:style w:type="paragraph" w:customStyle="1" w:styleId="DAA62B53AABA45C5AC685A7700A5F40F">
    <w:name w:val="DAA62B53AABA45C5AC685A7700A5F40F"/>
    <w:rsid w:val="003A04D2"/>
  </w:style>
  <w:style w:type="paragraph" w:customStyle="1" w:styleId="A8E5052695734EAD8AAC01C565B8DAA2">
    <w:name w:val="A8E5052695734EAD8AAC01C565B8DAA2"/>
    <w:rsid w:val="003A04D2"/>
  </w:style>
  <w:style w:type="paragraph" w:customStyle="1" w:styleId="8943C343588A4A228AEA308E7F6FE5D8">
    <w:name w:val="8943C343588A4A228AEA308E7F6FE5D8"/>
    <w:rsid w:val="003A04D2"/>
  </w:style>
  <w:style w:type="paragraph" w:customStyle="1" w:styleId="2A923F69C1CD479995EAC11E4DCC07CD">
    <w:name w:val="2A923F69C1CD479995EAC11E4DCC07CD"/>
    <w:rsid w:val="003A04D2"/>
  </w:style>
  <w:style w:type="paragraph" w:customStyle="1" w:styleId="DD8F9EC00B0E4DDFAB14EC434005B550">
    <w:name w:val="DD8F9EC00B0E4DDFAB14EC434005B550"/>
    <w:rsid w:val="003A04D2"/>
  </w:style>
  <w:style w:type="paragraph" w:customStyle="1" w:styleId="44DA8CC8044B42F09740E9810BF42FB3">
    <w:name w:val="44DA8CC8044B42F09740E9810BF42FB3"/>
    <w:rsid w:val="003A04D2"/>
  </w:style>
  <w:style w:type="paragraph" w:customStyle="1" w:styleId="15107B4A6A704FB399332E100CDFAD41">
    <w:name w:val="15107B4A6A704FB399332E100CDFAD41"/>
    <w:rsid w:val="003A04D2"/>
  </w:style>
  <w:style w:type="paragraph" w:customStyle="1" w:styleId="FFB74B027D3D4D7FA0A5310A3BE4B309">
    <w:name w:val="FFB74B027D3D4D7FA0A5310A3BE4B309"/>
    <w:rsid w:val="003A04D2"/>
  </w:style>
  <w:style w:type="paragraph" w:customStyle="1" w:styleId="57950C4F0C6D4640B93EC63EAFF95487">
    <w:name w:val="57950C4F0C6D4640B93EC63EAFF95487"/>
    <w:rsid w:val="003A04D2"/>
  </w:style>
  <w:style w:type="paragraph" w:customStyle="1" w:styleId="66D4A04A167C4A10B14634FE03096234">
    <w:name w:val="66D4A04A167C4A10B14634FE03096234"/>
    <w:rsid w:val="003A04D2"/>
  </w:style>
  <w:style w:type="paragraph" w:customStyle="1" w:styleId="FB16258BEBE442BA85DD6AA5C9F0B3E3">
    <w:name w:val="FB16258BEBE442BA85DD6AA5C9F0B3E3"/>
    <w:rsid w:val="003A04D2"/>
  </w:style>
  <w:style w:type="paragraph" w:customStyle="1" w:styleId="21160FBFB61C40A1B88ED60E3C56D42E">
    <w:name w:val="21160FBFB61C40A1B88ED60E3C56D42E"/>
    <w:rsid w:val="003A04D2"/>
  </w:style>
  <w:style w:type="paragraph" w:customStyle="1" w:styleId="1692CB978C814394882EDE56199860B5">
    <w:name w:val="1692CB978C814394882EDE56199860B5"/>
    <w:rsid w:val="003A04D2"/>
  </w:style>
  <w:style w:type="paragraph" w:customStyle="1" w:styleId="8B11B4E17CA34F088A409DBCCD366587">
    <w:name w:val="8B11B4E17CA34F088A409DBCCD366587"/>
    <w:rsid w:val="003A04D2"/>
  </w:style>
  <w:style w:type="paragraph" w:customStyle="1" w:styleId="D4B3883FD84842B2841DB33E07C95FF8">
    <w:name w:val="D4B3883FD84842B2841DB33E07C95FF8"/>
    <w:rsid w:val="003A04D2"/>
  </w:style>
  <w:style w:type="paragraph" w:customStyle="1" w:styleId="05C692DE78E54E1BB0367EDA41271A0D">
    <w:name w:val="05C692DE78E54E1BB0367EDA41271A0D"/>
    <w:rsid w:val="003A04D2"/>
  </w:style>
  <w:style w:type="paragraph" w:customStyle="1" w:styleId="4A4881AC32D44486B3B38C26A0FF9F97">
    <w:name w:val="4A4881AC32D44486B3B38C26A0FF9F97"/>
    <w:rsid w:val="003A04D2"/>
  </w:style>
  <w:style w:type="paragraph" w:customStyle="1" w:styleId="3D1FF55A0717449087E24F41ED32D18F">
    <w:name w:val="3D1FF55A0717449087E24F41ED32D18F"/>
    <w:rsid w:val="003A04D2"/>
  </w:style>
  <w:style w:type="paragraph" w:customStyle="1" w:styleId="97908C19AE1A40F4967071EEDB27C210">
    <w:name w:val="97908C19AE1A40F4967071EEDB27C210"/>
    <w:rsid w:val="003A04D2"/>
  </w:style>
  <w:style w:type="paragraph" w:customStyle="1" w:styleId="1502A3904BC24D65A6ED4E86C2A5D4F3">
    <w:name w:val="1502A3904BC24D65A6ED4E86C2A5D4F3"/>
    <w:rsid w:val="003A04D2"/>
  </w:style>
  <w:style w:type="paragraph" w:customStyle="1" w:styleId="CA256A666C39470D8B37969BB40AA022">
    <w:name w:val="CA256A666C39470D8B37969BB40AA022"/>
    <w:rsid w:val="003A04D2"/>
  </w:style>
  <w:style w:type="paragraph" w:customStyle="1" w:styleId="AD044E09BEAE479A90C0CAB0C2FEDA51">
    <w:name w:val="AD044E09BEAE479A90C0CAB0C2FEDA51"/>
    <w:rsid w:val="003A04D2"/>
  </w:style>
  <w:style w:type="paragraph" w:customStyle="1" w:styleId="0C5DA1819F3C4476B0A42B5FCAF37041">
    <w:name w:val="0C5DA1819F3C4476B0A42B5FCAF37041"/>
    <w:rsid w:val="003A04D2"/>
  </w:style>
  <w:style w:type="paragraph" w:customStyle="1" w:styleId="74D2F1E2A6114A91A81EADBC9DC0C196">
    <w:name w:val="74D2F1E2A6114A91A81EADBC9DC0C196"/>
    <w:rsid w:val="003A04D2"/>
  </w:style>
  <w:style w:type="paragraph" w:customStyle="1" w:styleId="6C946CBF1E404BE7A98328547A30D4A8">
    <w:name w:val="6C946CBF1E404BE7A98328547A30D4A8"/>
    <w:rsid w:val="003A04D2"/>
  </w:style>
  <w:style w:type="paragraph" w:customStyle="1" w:styleId="1D397C8FD3E44F4288776F0D48730883">
    <w:name w:val="1D397C8FD3E44F4288776F0D48730883"/>
    <w:rsid w:val="003A04D2"/>
  </w:style>
  <w:style w:type="paragraph" w:customStyle="1" w:styleId="3706AE5C5BCD4C368292DB10FCB13D93">
    <w:name w:val="3706AE5C5BCD4C368292DB10FCB13D93"/>
    <w:rsid w:val="003A04D2"/>
  </w:style>
  <w:style w:type="paragraph" w:customStyle="1" w:styleId="007BA708C9A643C6915C6ECA227F4D71">
    <w:name w:val="007BA708C9A643C6915C6ECA227F4D71"/>
    <w:rsid w:val="003A04D2"/>
  </w:style>
  <w:style w:type="paragraph" w:customStyle="1" w:styleId="C579E0D64DFF4A1A9B790AA930079798">
    <w:name w:val="C579E0D64DFF4A1A9B790AA930079798"/>
    <w:rsid w:val="003A04D2"/>
  </w:style>
  <w:style w:type="paragraph" w:customStyle="1" w:styleId="4938ED3A59344D6694DA0DB4F87A81F8">
    <w:name w:val="4938ED3A59344D6694DA0DB4F87A81F8"/>
    <w:rsid w:val="003A04D2"/>
  </w:style>
  <w:style w:type="paragraph" w:customStyle="1" w:styleId="6E616031D8F24F58BD86F681D33D7CD4">
    <w:name w:val="6E616031D8F24F58BD86F681D33D7CD4"/>
    <w:rsid w:val="003A04D2"/>
  </w:style>
  <w:style w:type="paragraph" w:customStyle="1" w:styleId="432E20907F0540DBB024DADE3FF2CFCD">
    <w:name w:val="432E20907F0540DBB024DADE3FF2CFCD"/>
    <w:rsid w:val="003A04D2"/>
  </w:style>
  <w:style w:type="paragraph" w:customStyle="1" w:styleId="7C2262149E7A4D59BAE34719ACECB4D3">
    <w:name w:val="7C2262149E7A4D59BAE34719ACECB4D3"/>
    <w:rsid w:val="003A04D2"/>
  </w:style>
  <w:style w:type="paragraph" w:customStyle="1" w:styleId="BF019D2DC0AD4EEAB8B10307041E8A54">
    <w:name w:val="BF019D2DC0AD4EEAB8B10307041E8A54"/>
    <w:rsid w:val="003A04D2"/>
  </w:style>
  <w:style w:type="paragraph" w:customStyle="1" w:styleId="AF632AC4E7CA4548B10099226B03B1F1">
    <w:name w:val="AF632AC4E7CA4548B10099226B03B1F1"/>
    <w:rsid w:val="003A04D2"/>
  </w:style>
  <w:style w:type="paragraph" w:customStyle="1" w:styleId="26E21ED4D9BC42468201CDF171B77E5A">
    <w:name w:val="26E21ED4D9BC42468201CDF171B77E5A"/>
    <w:rsid w:val="003A04D2"/>
  </w:style>
  <w:style w:type="paragraph" w:customStyle="1" w:styleId="4DFE6B8A96954150A8DF6C2ACA9ECDE9">
    <w:name w:val="4DFE6B8A96954150A8DF6C2ACA9ECDE9"/>
    <w:rsid w:val="003A04D2"/>
  </w:style>
  <w:style w:type="paragraph" w:customStyle="1" w:styleId="5D18DBE06BA04FBFA80FC1357506A1CA">
    <w:name w:val="5D18DBE06BA04FBFA80FC1357506A1CA"/>
    <w:rsid w:val="003A04D2"/>
  </w:style>
  <w:style w:type="paragraph" w:customStyle="1" w:styleId="6F72545362A34CCE8A79A9D10ED7479E">
    <w:name w:val="6F72545362A34CCE8A79A9D10ED7479E"/>
    <w:rsid w:val="003A04D2"/>
  </w:style>
  <w:style w:type="paragraph" w:customStyle="1" w:styleId="10B2D11F522941049CE791FF27684E7F">
    <w:name w:val="10B2D11F522941049CE791FF27684E7F"/>
    <w:rsid w:val="003A04D2"/>
  </w:style>
  <w:style w:type="paragraph" w:customStyle="1" w:styleId="C2E7D7337FFF4068B51EE6A9D554F08A">
    <w:name w:val="C2E7D7337FFF4068B51EE6A9D554F08A"/>
    <w:rsid w:val="003A04D2"/>
  </w:style>
  <w:style w:type="paragraph" w:customStyle="1" w:styleId="307ADA669FF6469C9B9528E175873F6C">
    <w:name w:val="307ADA669FF6469C9B9528E175873F6C"/>
    <w:rsid w:val="003A04D2"/>
  </w:style>
  <w:style w:type="paragraph" w:customStyle="1" w:styleId="79C3DF99352640EABA29FC5127B853D7">
    <w:name w:val="79C3DF99352640EABA29FC5127B853D7"/>
    <w:rsid w:val="003A04D2"/>
  </w:style>
  <w:style w:type="paragraph" w:customStyle="1" w:styleId="F54D0B622CE04CF795C64AE10E7F8722">
    <w:name w:val="F54D0B622CE04CF795C64AE10E7F8722"/>
    <w:rsid w:val="003A04D2"/>
  </w:style>
  <w:style w:type="paragraph" w:customStyle="1" w:styleId="AD36CDD96D964FC980A724EC85E5D37D">
    <w:name w:val="AD36CDD96D964FC980A724EC85E5D37D"/>
    <w:rsid w:val="003A04D2"/>
  </w:style>
  <w:style w:type="paragraph" w:customStyle="1" w:styleId="F26F8A493BA3423B95ED45C8271A047C">
    <w:name w:val="F26F8A493BA3423B95ED45C8271A047C"/>
    <w:rsid w:val="003A04D2"/>
  </w:style>
  <w:style w:type="paragraph" w:customStyle="1" w:styleId="6D21E9B142F34D97BC89A02E5600C13F">
    <w:name w:val="6D21E9B142F34D97BC89A02E5600C13F"/>
    <w:rsid w:val="003A04D2"/>
  </w:style>
  <w:style w:type="paragraph" w:customStyle="1" w:styleId="17675AFDE6914967A078737BD2346B31">
    <w:name w:val="17675AFDE6914967A078737BD2346B31"/>
    <w:rsid w:val="003A04D2"/>
  </w:style>
  <w:style w:type="paragraph" w:customStyle="1" w:styleId="5EA1D0AE76334EDF83346C982FF2815F">
    <w:name w:val="5EA1D0AE76334EDF83346C982FF2815F"/>
    <w:rsid w:val="003A04D2"/>
  </w:style>
  <w:style w:type="paragraph" w:customStyle="1" w:styleId="5C0274470A63476C9F5A76E7CCC8047D">
    <w:name w:val="5C0274470A63476C9F5A76E7CCC8047D"/>
    <w:rsid w:val="003A04D2"/>
  </w:style>
  <w:style w:type="paragraph" w:customStyle="1" w:styleId="DFD52246A3644911873FB1F0A47D16A2">
    <w:name w:val="DFD52246A3644911873FB1F0A47D16A2"/>
    <w:rsid w:val="003A04D2"/>
  </w:style>
  <w:style w:type="paragraph" w:customStyle="1" w:styleId="8C3D241E47274F928B87904C74D709F5">
    <w:name w:val="8C3D241E47274F928B87904C74D709F5"/>
    <w:rsid w:val="003A04D2"/>
  </w:style>
  <w:style w:type="paragraph" w:customStyle="1" w:styleId="8998E42BD27E43B6B0EBFF4C50AFEE3C">
    <w:name w:val="8998E42BD27E43B6B0EBFF4C50AFEE3C"/>
    <w:rsid w:val="003A04D2"/>
  </w:style>
  <w:style w:type="paragraph" w:customStyle="1" w:styleId="7551EE932631473988381C20EBE24388">
    <w:name w:val="7551EE932631473988381C20EBE24388"/>
    <w:rsid w:val="003A04D2"/>
  </w:style>
  <w:style w:type="paragraph" w:customStyle="1" w:styleId="C710347B43E74C079B0BB7544DA1FD4C">
    <w:name w:val="C710347B43E74C079B0BB7544DA1FD4C"/>
    <w:rsid w:val="003A04D2"/>
  </w:style>
  <w:style w:type="paragraph" w:customStyle="1" w:styleId="1FA0361D2C704EF2B350C270E90F6AF6">
    <w:name w:val="1FA0361D2C704EF2B350C270E90F6AF6"/>
    <w:rsid w:val="003A04D2"/>
  </w:style>
  <w:style w:type="paragraph" w:customStyle="1" w:styleId="C02BFCE2E0394FFB8D32137493B6878B">
    <w:name w:val="C02BFCE2E0394FFB8D32137493B6878B"/>
    <w:rsid w:val="003A04D2"/>
  </w:style>
  <w:style w:type="paragraph" w:customStyle="1" w:styleId="456C4E1ABEB54FA7AFF2A8B1A0BA71AC">
    <w:name w:val="456C4E1ABEB54FA7AFF2A8B1A0BA71AC"/>
    <w:rsid w:val="003A04D2"/>
  </w:style>
  <w:style w:type="paragraph" w:customStyle="1" w:styleId="4204730AC5A5471DB2B7A8BDE48C4218">
    <w:name w:val="4204730AC5A5471DB2B7A8BDE48C4218"/>
    <w:rsid w:val="003A04D2"/>
  </w:style>
  <w:style w:type="paragraph" w:customStyle="1" w:styleId="AE89A5BA20B2487FA159220A8322B233">
    <w:name w:val="AE89A5BA20B2487FA159220A8322B233"/>
    <w:rsid w:val="003A04D2"/>
  </w:style>
  <w:style w:type="paragraph" w:customStyle="1" w:styleId="4D31FC67D1CB48BDB50534F95FA4E854">
    <w:name w:val="4D31FC67D1CB48BDB50534F95FA4E854"/>
    <w:rsid w:val="003A04D2"/>
  </w:style>
  <w:style w:type="paragraph" w:customStyle="1" w:styleId="0984BFE2440D46B78A9B3396950F24F2">
    <w:name w:val="0984BFE2440D46B78A9B3396950F24F2"/>
    <w:rsid w:val="003A04D2"/>
  </w:style>
  <w:style w:type="paragraph" w:customStyle="1" w:styleId="0E826C9C8B4A4E499AA71063E1505957">
    <w:name w:val="0E826C9C8B4A4E499AA71063E1505957"/>
    <w:rsid w:val="006617FE"/>
    <w:pPr>
      <w:spacing w:after="200" w:line="276" w:lineRule="auto"/>
    </w:pPr>
  </w:style>
  <w:style w:type="paragraph" w:customStyle="1" w:styleId="13FA18135336499AA452E75D81F0B0A5">
    <w:name w:val="13FA18135336499AA452E75D81F0B0A5"/>
    <w:rsid w:val="006617FE"/>
    <w:pPr>
      <w:spacing w:after="200" w:line="276" w:lineRule="auto"/>
    </w:pPr>
  </w:style>
  <w:style w:type="paragraph" w:customStyle="1" w:styleId="A58E38EF51494947B15D39D15B1395BC">
    <w:name w:val="A58E38EF51494947B15D39D15B1395BC"/>
    <w:rsid w:val="006617FE"/>
    <w:pPr>
      <w:spacing w:after="200" w:line="276" w:lineRule="auto"/>
    </w:pPr>
  </w:style>
  <w:style w:type="paragraph" w:customStyle="1" w:styleId="EBA69138D64D4F7D8F4251F439AFBD01">
    <w:name w:val="EBA69138D64D4F7D8F4251F439AFBD01"/>
    <w:rsid w:val="006617FE"/>
    <w:pPr>
      <w:spacing w:after="200" w:line="276" w:lineRule="auto"/>
    </w:pPr>
  </w:style>
  <w:style w:type="paragraph" w:customStyle="1" w:styleId="7135E859299F4F6AA2DBC4728B90DAA6">
    <w:name w:val="7135E859299F4F6AA2DBC4728B90DAA6"/>
    <w:rsid w:val="006617FE"/>
    <w:pPr>
      <w:spacing w:after="200" w:line="276" w:lineRule="auto"/>
    </w:pPr>
  </w:style>
  <w:style w:type="paragraph" w:customStyle="1" w:styleId="09F60801A6D24F7EA38971FF32808C7F">
    <w:name w:val="09F60801A6D24F7EA38971FF32808C7F"/>
    <w:rsid w:val="006617FE"/>
    <w:pPr>
      <w:spacing w:after="200" w:line="276" w:lineRule="auto"/>
    </w:pPr>
  </w:style>
  <w:style w:type="paragraph" w:customStyle="1" w:styleId="30AEDD0419C54D69B0AEA228771CD3C7">
    <w:name w:val="30AEDD0419C54D69B0AEA228771CD3C7"/>
    <w:rsid w:val="006617FE"/>
    <w:pPr>
      <w:spacing w:after="200" w:line="276" w:lineRule="auto"/>
    </w:pPr>
  </w:style>
  <w:style w:type="paragraph" w:customStyle="1" w:styleId="E98B366D4871460CA86D778A2D97DCD5">
    <w:name w:val="E98B366D4871460CA86D778A2D97DCD5"/>
    <w:rsid w:val="006617FE"/>
    <w:pPr>
      <w:spacing w:after="200" w:line="276" w:lineRule="auto"/>
    </w:pPr>
  </w:style>
  <w:style w:type="paragraph" w:customStyle="1" w:styleId="42F45EBC487D45B487D8A6E16BC367E6">
    <w:name w:val="42F45EBC487D45B487D8A6E16BC367E6"/>
    <w:rsid w:val="006617FE"/>
    <w:pPr>
      <w:spacing w:after="200" w:line="276" w:lineRule="auto"/>
    </w:pPr>
  </w:style>
  <w:style w:type="paragraph" w:customStyle="1" w:styleId="80229BB3D5A5473498FE4C0666F3E7D7">
    <w:name w:val="80229BB3D5A5473498FE4C0666F3E7D7"/>
    <w:rsid w:val="006617FE"/>
    <w:pPr>
      <w:spacing w:after="200" w:line="276" w:lineRule="auto"/>
    </w:pPr>
  </w:style>
  <w:style w:type="paragraph" w:customStyle="1" w:styleId="5866C62A933C40F29FB3E1E1A66A0441">
    <w:name w:val="5866C62A933C40F29FB3E1E1A66A0441"/>
    <w:rsid w:val="006617FE"/>
    <w:pPr>
      <w:spacing w:after="200" w:line="276" w:lineRule="auto"/>
    </w:pPr>
  </w:style>
  <w:style w:type="paragraph" w:customStyle="1" w:styleId="E487623254A845B995E3381D445A2D4E">
    <w:name w:val="E487623254A845B995E3381D445A2D4E"/>
    <w:rsid w:val="006617FE"/>
    <w:pPr>
      <w:spacing w:after="200" w:line="276" w:lineRule="auto"/>
    </w:pPr>
  </w:style>
  <w:style w:type="paragraph" w:customStyle="1" w:styleId="A5E1DF5CD4E54DCC9C52993713086B10">
    <w:name w:val="A5E1DF5CD4E54DCC9C52993713086B10"/>
    <w:rsid w:val="006617FE"/>
    <w:pPr>
      <w:spacing w:after="200" w:line="276" w:lineRule="auto"/>
    </w:pPr>
  </w:style>
  <w:style w:type="paragraph" w:customStyle="1" w:styleId="F54AF8C727BD49D7B0944EB6823287B4">
    <w:name w:val="F54AF8C727BD49D7B0944EB6823287B4"/>
    <w:rsid w:val="006617FE"/>
    <w:pPr>
      <w:spacing w:after="200" w:line="276" w:lineRule="auto"/>
    </w:pPr>
  </w:style>
  <w:style w:type="paragraph" w:customStyle="1" w:styleId="F7CE58AE3FC44E008DA979DED69C9CD7">
    <w:name w:val="F7CE58AE3FC44E008DA979DED69C9CD7"/>
    <w:rsid w:val="006617FE"/>
    <w:pPr>
      <w:spacing w:after="200" w:line="276" w:lineRule="auto"/>
    </w:pPr>
  </w:style>
  <w:style w:type="paragraph" w:customStyle="1" w:styleId="54317483619F4706994EE4EAA302C13E">
    <w:name w:val="54317483619F4706994EE4EAA302C13E"/>
    <w:rsid w:val="006617FE"/>
    <w:pPr>
      <w:spacing w:after="200" w:line="276" w:lineRule="auto"/>
    </w:pPr>
  </w:style>
  <w:style w:type="paragraph" w:customStyle="1" w:styleId="D8F4B9CCCBAF4DB28FAEB26F4F576A79">
    <w:name w:val="D8F4B9CCCBAF4DB28FAEB26F4F576A79"/>
    <w:rsid w:val="006617FE"/>
    <w:pPr>
      <w:spacing w:after="200" w:line="276" w:lineRule="auto"/>
    </w:pPr>
  </w:style>
  <w:style w:type="paragraph" w:customStyle="1" w:styleId="EEB775B3F96545A08D0B3445DB887C5D">
    <w:name w:val="EEB775B3F96545A08D0B3445DB887C5D"/>
    <w:rsid w:val="006617FE"/>
    <w:pPr>
      <w:spacing w:after="200" w:line="276" w:lineRule="auto"/>
    </w:pPr>
  </w:style>
  <w:style w:type="paragraph" w:customStyle="1" w:styleId="E452E8DBC4C941B3A6CFB577709C6B86">
    <w:name w:val="E452E8DBC4C941B3A6CFB577709C6B86"/>
    <w:rsid w:val="006617FE"/>
    <w:pPr>
      <w:spacing w:after="200" w:line="276" w:lineRule="auto"/>
    </w:pPr>
  </w:style>
  <w:style w:type="paragraph" w:customStyle="1" w:styleId="006FCB0C63C24F35B1AA0F8D7B31855E">
    <w:name w:val="006FCB0C63C24F35B1AA0F8D7B31855E"/>
    <w:rsid w:val="006617FE"/>
    <w:pPr>
      <w:spacing w:after="200" w:line="276" w:lineRule="auto"/>
    </w:pPr>
  </w:style>
  <w:style w:type="paragraph" w:customStyle="1" w:styleId="2CDB282F53A7482D897E1645260AB7F5">
    <w:name w:val="2CDB282F53A7482D897E1645260AB7F5"/>
    <w:rsid w:val="006617FE"/>
    <w:pPr>
      <w:spacing w:after="200" w:line="276" w:lineRule="auto"/>
    </w:pPr>
  </w:style>
  <w:style w:type="paragraph" w:customStyle="1" w:styleId="A06B39F32FFB4034B62816E198966720">
    <w:name w:val="A06B39F32FFB4034B62816E198966720"/>
    <w:rsid w:val="006617FE"/>
    <w:pPr>
      <w:spacing w:after="200" w:line="276" w:lineRule="auto"/>
    </w:pPr>
  </w:style>
  <w:style w:type="paragraph" w:customStyle="1" w:styleId="AFDA18E1DED647449B0D00440044ED93">
    <w:name w:val="AFDA18E1DED647449B0D00440044ED93"/>
    <w:rsid w:val="006617FE"/>
    <w:pPr>
      <w:spacing w:after="200" w:line="276" w:lineRule="auto"/>
    </w:pPr>
  </w:style>
  <w:style w:type="paragraph" w:customStyle="1" w:styleId="01ABBAF8DB664739B2F097621076A3D2">
    <w:name w:val="01ABBAF8DB664739B2F097621076A3D2"/>
    <w:rsid w:val="006617FE"/>
    <w:pPr>
      <w:spacing w:after="200" w:line="276" w:lineRule="auto"/>
    </w:pPr>
  </w:style>
  <w:style w:type="paragraph" w:customStyle="1" w:styleId="D5B50252737E4112AF72C5523EEE6A01">
    <w:name w:val="D5B50252737E4112AF72C5523EEE6A01"/>
    <w:rsid w:val="006617FE"/>
    <w:pPr>
      <w:spacing w:after="200" w:line="276" w:lineRule="auto"/>
    </w:pPr>
  </w:style>
  <w:style w:type="paragraph" w:customStyle="1" w:styleId="3B22A818E6B94A748D18D5C84B1A67A1">
    <w:name w:val="3B22A818E6B94A748D18D5C84B1A67A1"/>
    <w:rsid w:val="006617FE"/>
    <w:pPr>
      <w:spacing w:after="200" w:line="276" w:lineRule="auto"/>
    </w:pPr>
  </w:style>
  <w:style w:type="paragraph" w:customStyle="1" w:styleId="A18363F5F151419AAC3412FDA46E84BD">
    <w:name w:val="A18363F5F151419AAC3412FDA46E84BD"/>
    <w:rsid w:val="006617FE"/>
    <w:pPr>
      <w:spacing w:after="200" w:line="276" w:lineRule="auto"/>
    </w:pPr>
  </w:style>
  <w:style w:type="paragraph" w:customStyle="1" w:styleId="4F07464B94E9457EB619B719D5F463DF">
    <w:name w:val="4F07464B94E9457EB619B719D5F463DF"/>
    <w:rsid w:val="006617FE"/>
    <w:pPr>
      <w:spacing w:after="200" w:line="276" w:lineRule="auto"/>
    </w:pPr>
  </w:style>
  <w:style w:type="paragraph" w:customStyle="1" w:styleId="F6DE7F238E8142998617BB034D6ACD41">
    <w:name w:val="F6DE7F238E8142998617BB034D6ACD41"/>
    <w:rsid w:val="006617FE"/>
    <w:pPr>
      <w:spacing w:after="200" w:line="276" w:lineRule="auto"/>
    </w:pPr>
  </w:style>
  <w:style w:type="paragraph" w:customStyle="1" w:styleId="9A2AEB838E3F431EB4F5F4E6A1A43058">
    <w:name w:val="9A2AEB838E3F431EB4F5F4E6A1A43058"/>
    <w:rsid w:val="006617FE"/>
    <w:pPr>
      <w:spacing w:after="200" w:line="276" w:lineRule="auto"/>
    </w:pPr>
  </w:style>
  <w:style w:type="paragraph" w:customStyle="1" w:styleId="3676464D6FD048118741DBC7B3EF7CD3">
    <w:name w:val="3676464D6FD048118741DBC7B3EF7CD3"/>
    <w:rsid w:val="006617FE"/>
    <w:pPr>
      <w:spacing w:after="200" w:line="276" w:lineRule="auto"/>
    </w:pPr>
  </w:style>
  <w:style w:type="paragraph" w:customStyle="1" w:styleId="A73EA9207E98477B86E8BA749DC0CF29">
    <w:name w:val="A73EA9207E98477B86E8BA749DC0CF29"/>
    <w:rsid w:val="006617FE"/>
    <w:pPr>
      <w:spacing w:after="200" w:line="276" w:lineRule="auto"/>
    </w:pPr>
  </w:style>
  <w:style w:type="paragraph" w:customStyle="1" w:styleId="504D68D09FA2408F999C70280DB65836">
    <w:name w:val="504D68D09FA2408F999C70280DB65836"/>
    <w:rsid w:val="006617FE"/>
    <w:pPr>
      <w:spacing w:after="200" w:line="276" w:lineRule="auto"/>
    </w:pPr>
  </w:style>
  <w:style w:type="paragraph" w:customStyle="1" w:styleId="D1EC31F5D3F644DD8A1A42D7322A25A3">
    <w:name w:val="D1EC31F5D3F644DD8A1A42D7322A25A3"/>
    <w:rsid w:val="006617FE"/>
    <w:pPr>
      <w:spacing w:after="200" w:line="276" w:lineRule="auto"/>
    </w:pPr>
  </w:style>
  <w:style w:type="paragraph" w:customStyle="1" w:styleId="459CB7D38C1E402A9669FAF24501DC73">
    <w:name w:val="459CB7D38C1E402A9669FAF24501DC73"/>
    <w:rsid w:val="006617FE"/>
    <w:pPr>
      <w:spacing w:after="200" w:line="276" w:lineRule="auto"/>
    </w:pPr>
  </w:style>
  <w:style w:type="paragraph" w:customStyle="1" w:styleId="5A8DD5FA9BB140C6A6A6CFBFEB9CD618">
    <w:name w:val="5A8DD5FA9BB140C6A6A6CFBFEB9CD618"/>
    <w:rsid w:val="006617FE"/>
    <w:pPr>
      <w:spacing w:after="200" w:line="276" w:lineRule="auto"/>
    </w:pPr>
  </w:style>
  <w:style w:type="paragraph" w:customStyle="1" w:styleId="D62047E1C9A545EA941901702C069AA2">
    <w:name w:val="D62047E1C9A545EA941901702C069AA2"/>
    <w:rsid w:val="006617FE"/>
    <w:pPr>
      <w:spacing w:after="200" w:line="276" w:lineRule="auto"/>
    </w:pPr>
  </w:style>
  <w:style w:type="paragraph" w:customStyle="1" w:styleId="96ACFD8AB1DB4B5CB8C53FB2BCAF42AE">
    <w:name w:val="96ACFD8AB1DB4B5CB8C53FB2BCAF42AE"/>
    <w:rsid w:val="006617FE"/>
    <w:pPr>
      <w:spacing w:after="200" w:line="276" w:lineRule="auto"/>
    </w:pPr>
  </w:style>
  <w:style w:type="paragraph" w:customStyle="1" w:styleId="F4020744CC9E405CB12E079F195E4B7C">
    <w:name w:val="F4020744CC9E405CB12E079F195E4B7C"/>
    <w:rsid w:val="006617FE"/>
    <w:pPr>
      <w:spacing w:after="200" w:line="276" w:lineRule="auto"/>
    </w:pPr>
  </w:style>
  <w:style w:type="paragraph" w:customStyle="1" w:styleId="4F436B22D0B840F0B8FBB0FBEF17DAA5">
    <w:name w:val="4F436B22D0B840F0B8FBB0FBEF17DAA5"/>
    <w:rsid w:val="006617FE"/>
    <w:pPr>
      <w:spacing w:after="200" w:line="276" w:lineRule="auto"/>
    </w:pPr>
  </w:style>
  <w:style w:type="paragraph" w:customStyle="1" w:styleId="F50F888E20DF422FAE8CFE2677E80525">
    <w:name w:val="F50F888E20DF422FAE8CFE2677E80525"/>
    <w:rsid w:val="00A74E36"/>
    <w:pPr>
      <w:spacing w:after="200" w:line="276" w:lineRule="auto"/>
    </w:pPr>
  </w:style>
  <w:style w:type="paragraph" w:customStyle="1" w:styleId="3B59DBC6C2054860B598715BEC67CBAA">
    <w:name w:val="3B59DBC6C2054860B598715BEC67CBAA"/>
    <w:rsid w:val="00A74E36"/>
    <w:pPr>
      <w:spacing w:after="200" w:line="276" w:lineRule="auto"/>
    </w:pPr>
  </w:style>
  <w:style w:type="paragraph" w:customStyle="1" w:styleId="C70F064F18094BD997AE03E364C28591">
    <w:name w:val="C70F064F18094BD997AE03E364C28591"/>
    <w:rsid w:val="00A74E36"/>
    <w:pPr>
      <w:spacing w:after="200" w:line="276" w:lineRule="auto"/>
    </w:pPr>
  </w:style>
  <w:style w:type="paragraph" w:customStyle="1" w:styleId="8266A4CAB3A04C53BF941BFB34F91A77">
    <w:name w:val="8266A4CAB3A04C53BF941BFB34F91A77"/>
    <w:rsid w:val="00A74E36"/>
    <w:pPr>
      <w:spacing w:after="200" w:line="276" w:lineRule="auto"/>
    </w:pPr>
  </w:style>
  <w:style w:type="paragraph" w:customStyle="1" w:styleId="C319CEA2F1534B4A8C613C0494067575">
    <w:name w:val="C319CEA2F1534B4A8C613C0494067575"/>
    <w:rsid w:val="00A74E36"/>
    <w:pPr>
      <w:spacing w:after="200" w:line="276" w:lineRule="auto"/>
    </w:pPr>
  </w:style>
  <w:style w:type="paragraph" w:customStyle="1" w:styleId="90EE377B19D143D99772EF68560EEE94">
    <w:name w:val="90EE377B19D143D99772EF68560EEE94"/>
    <w:rsid w:val="00A74E36"/>
    <w:pPr>
      <w:spacing w:after="200" w:line="276" w:lineRule="auto"/>
    </w:pPr>
  </w:style>
  <w:style w:type="paragraph" w:customStyle="1" w:styleId="584FBF64EFA54294A6DF6BE1503C98FA">
    <w:name w:val="584FBF64EFA54294A6DF6BE1503C98FA"/>
    <w:rsid w:val="00A74E36"/>
    <w:pPr>
      <w:spacing w:after="200" w:line="276" w:lineRule="auto"/>
    </w:pPr>
  </w:style>
  <w:style w:type="paragraph" w:customStyle="1" w:styleId="B2E761EBD69749E2B1A8AD092DDA4CF4">
    <w:name w:val="B2E761EBD69749E2B1A8AD092DDA4CF4"/>
    <w:rsid w:val="00A74E36"/>
    <w:pPr>
      <w:spacing w:after="200" w:line="276" w:lineRule="auto"/>
    </w:pPr>
  </w:style>
  <w:style w:type="paragraph" w:customStyle="1" w:styleId="602D8945F64C42D7BF68A22FF9329B80">
    <w:name w:val="602D8945F64C42D7BF68A22FF9329B80"/>
    <w:rsid w:val="00A74E36"/>
    <w:pPr>
      <w:spacing w:after="200" w:line="276" w:lineRule="auto"/>
    </w:pPr>
  </w:style>
  <w:style w:type="paragraph" w:customStyle="1" w:styleId="7EE8E9285F804B928CDF7DB8F1983FAF">
    <w:name w:val="7EE8E9285F804B928CDF7DB8F1983FAF"/>
    <w:rsid w:val="00A74E36"/>
    <w:pPr>
      <w:spacing w:after="200" w:line="276" w:lineRule="auto"/>
    </w:pPr>
  </w:style>
  <w:style w:type="paragraph" w:customStyle="1" w:styleId="85EEB9C147C944A88B6E88571754D10A">
    <w:name w:val="85EEB9C147C944A88B6E88571754D10A"/>
    <w:rsid w:val="00A74E36"/>
    <w:pPr>
      <w:spacing w:after="200" w:line="276" w:lineRule="auto"/>
    </w:pPr>
  </w:style>
  <w:style w:type="paragraph" w:customStyle="1" w:styleId="E2B7F518F2F64589AF49132E1CB0D4FC">
    <w:name w:val="E2B7F518F2F64589AF49132E1CB0D4FC"/>
    <w:rsid w:val="00A74E36"/>
    <w:pPr>
      <w:spacing w:after="200" w:line="276" w:lineRule="auto"/>
    </w:pPr>
  </w:style>
  <w:style w:type="paragraph" w:customStyle="1" w:styleId="B9DA588690B744158D4E4D2B51374BDA">
    <w:name w:val="B9DA588690B744158D4E4D2B51374BDA"/>
    <w:rsid w:val="00A74E36"/>
    <w:pPr>
      <w:spacing w:after="200" w:line="276" w:lineRule="auto"/>
    </w:pPr>
  </w:style>
  <w:style w:type="paragraph" w:customStyle="1" w:styleId="B5829AC1044442059543BCF879B6A3FC">
    <w:name w:val="B5829AC1044442059543BCF879B6A3FC"/>
    <w:rsid w:val="00A74E36"/>
    <w:pPr>
      <w:spacing w:after="200" w:line="276" w:lineRule="auto"/>
    </w:pPr>
  </w:style>
  <w:style w:type="paragraph" w:customStyle="1" w:styleId="998D5A2B998A4DC19862DB29736E694F">
    <w:name w:val="998D5A2B998A4DC19862DB29736E694F"/>
    <w:rsid w:val="00A74E36"/>
    <w:pPr>
      <w:spacing w:after="200" w:line="276" w:lineRule="auto"/>
    </w:pPr>
  </w:style>
  <w:style w:type="paragraph" w:customStyle="1" w:styleId="03ED1CDE32BA459FB76DD46CD21DB243">
    <w:name w:val="03ED1CDE32BA459FB76DD46CD21DB243"/>
    <w:rsid w:val="00A74E36"/>
    <w:pPr>
      <w:spacing w:after="200" w:line="276" w:lineRule="auto"/>
    </w:pPr>
  </w:style>
  <w:style w:type="paragraph" w:customStyle="1" w:styleId="468E66EEA8814527845C2BA899436116">
    <w:name w:val="468E66EEA8814527845C2BA899436116"/>
    <w:rsid w:val="00A74E36"/>
    <w:pPr>
      <w:spacing w:after="200" w:line="276" w:lineRule="auto"/>
    </w:pPr>
  </w:style>
  <w:style w:type="paragraph" w:customStyle="1" w:styleId="E45A0EC7BF3D4FBFB8943438E5D16351">
    <w:name w:val="E45A0EC7BF3D4FBFB8943438E5D16351"/>
    <w:rsid w:val="00A74E36"/>
    <w:pPr>
      <w:spacing w:after="200" w:line="276" w:lineRule="auto"/>
    </w:pPr>
  </w:style>
  <w:style w:type="paragraph" w:customStyle="1" w:styleId="1591123D38114F61BAF32CD681870F39">
    <w:name w:val="1591123D38114F61BAF32CD681870F39"/>
    <w:rsid w:val="00A74E36"/>
    <w:pPr>
      <w:spacing w:after="200" w:line="276" w:lineRule="auto"/>
    </w:pPr>
  </w:style>
  <w:style w:type="paragraph" w:customStyle="1" w:styleId="ACC91E1A2D164C618FA66F13219CCB09">
    <w:name w:val="ACC91E1A2D164C618FA66F13219CCB09"/>
    <w:rsid w:val="00A74E36"/>
    <w:pPr>
      <w:spacing w:after="200" w:line="276" w:lineRule="auto"/>
    </w:pPr>
  </w:style>
  <w:style w:type="paragraph" w:customStyle="1" w:styleId="09BE75867DB142E49C7E59DF62335434">
    <w:name w:val="09BE75867DB142E49C7E59DF62335434"/>
    <w:rsid w:val="00A74E36"/>
    <w:pPr>
      <w:spacing w:after="200" w:line="276" w:lineRule="auto"/>
    </w:pPr>
  </w:style>
  <w:style w:type="paragraph" w:customStyle="1" w:styleId="6FD8DCBAB5844922B31149ACDA822126">
    <w:name w:val="6FD8DCBAB5844922B31149ACDA822126"/>
    <w:rsid w:val="00A74E36"/>
    <w:pPr>
      <w:spacing w:after="200" w:line="276" w:lineRule="auto"/>
    </w:pPr>
  </w:style>
  <w:style w:type="paragraph" w:customStyle="1" w:styleId="7ADA3F14BDAD4A29868DF56B24425348">
    <w:name w:val="7ADA3F14BDAD4A29868DF56B24425348"/>
    <w:rsid w:val="00A74E36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emande xmlns="http://subveco.project" xmlns:xsi="http://www.w3.org/2001/XMLSchema-instance">
  <numerodemande/>
  <datedemande/>
  <demandeur>
    <titre/>
    <telephone/>
    <mail/>
    <nom/>
    <prenom/>
    <raisonsocial/>
    <adresse/>
    <codepostal/>
    <vile/>
    <pays/>
  </demandeur>
  <vehicule>
    <immat/>
    <marque/>
    <genre/>
    <datecirculation/>
    <etatvehicule/>
    <nombrekilometre/>
    <datefacture/>
  </vehicule>
  <montantsubvention>
    <typevehicule/>
    <taxi/>
    <emmission/>
    <montant/>
  </montantsubvention>
  <calculaide>
    <prixbasvehicule/>
    <remise/>
    <locationbatterie/>
    <tva/>
    <prixtotal/>
    <applicationpourcentage/>
    <primeTaxi/>
  </calculaide>
  <avisdirection>
    <montant/>
    <exercice/>
    <article/>
    <fed/>
    <nordre/>
  </avisdirection>
</demand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0F500-ED64-409E-84A5-8766C5230762}">
  <ds:schemaRefs>
    <ds:schemaRef ds:uri="http://subveco.project"/>
  </ds:schemaRefs>
</ds:datastoreItem>
</file>

<file path=customXml/itemProps2.xml><?xml version="1.0" encoding="utf-8"?>
<ds:datastoreItem xmlns:ds="http://schemas.openxmlformats.org/officeDocument/2006/customXml" ds:itemID="{996A6AF2-3D70-4D89-B072-2494481B9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entête particulier 2014.dot</Template>
  <TotalTime>434</TotalTime>
  <Pages>1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</vt:lpstr>
    </vt:vector>
  </TitlesOfParts>
  <Company>Gouvernement de Monaco</Company>
  <LinksUpToDate>false</LinksUpToDate>
  <CharactersWithSpaces>2508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</dc:title>
  <dc:creator>Service Informatique</dc:creator>
  <cp:lastModifiedBy>Utilisateur Windows</cp:lastModifiedBy>
  <cp:revision>59</cp:revision>
  <cp:lastPrinted>2019-03-12T09:31:00Z</cp:lastPrinted>
  <dcterms:created xsi:type="dcterms:W3CDTF">2019-03-12T08:31:00Z</dcterms:created>
  <dcterms:modified xsi:type="dcterms:W3CDTF">2019-05-07T16:31:00Z</dcterms:modified>
</cp:coreProperties>
</file>